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86D8B" w:rsidRPr="00F351BA" w14:paraId="4D46C614" w14:textId="77777777" w:rsidTr="007A14CC">
        <w:trPr>
          <w:cantSplit/>
          <w:trHeight w:val="184"/>
        </w:trPr>
        <w:tc>
          <w:tcPr>
            <w:tcW w:w="2599" w:type="dxa"/>
          </w:tcPr>
          <w:p w14:paraId="6D773030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1080853F" w14:textId="77777777" w:rsidR="00086D8B" w:rsidRPr="00F351BA" w:rsidRDefault="00086D8B" w:rsidP="007A14CC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38BB67A1" wp14:editId="08836781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D847344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86D8B" w:rsidRPr="00F351BA" w14:paraId="70C268BD" w14:textId="77777777" w:rsidTr="007A14CC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F29C6F5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86D8B" w:rsidRPr="00F351BA" w14:paraId="291DA3AB" w14:textId="77777777" w:rsidTr="007A14CC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D38FC4A" w14:textId="77777777" w:rsidR="00086D8B" w:rsidRDefault="00086D8B" w:rsidP="007A14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3E3396CC" w14:textId="77777777" w:rsidR="00086D8B" w:rsidRPr="00F351BA" w:rsidRDefault="00086D8B" w:rsidP="007A14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5C2CE9F2" w14:textId="77777777" w:rsidR="00086D8B" w:rsidRPr="00F351BA" w:rsidRDefault="00086D8B" w:rsidP="007A14CC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4217E0F3" w14:textId="77777777" w:rsidR="00086D8B" w:rsidRPr="000642F9" w:rsidRDefault="00086D8B" w:rsidP="007A14CC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711CA558" w14:textId="77777777" w:rsidR="00086D8B" w:rsidRDefault="00086D8B" w:rsidP="00086D8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3001315" w14:textId="77777777" w:rsidR="00086D8B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4E8FF0B" w14:textId="77777777" w:rsidR="00086D8B" w:rsidRPr="00F351BA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598D30EC" w14:textId="77777777" w:rsidR="00086D8B" w:rsidRPr="00F351BA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89AA51A" w14:textId="77777777" w:rsidR="00086D8B" w:rsidRPr="00F351BA" w:rsidRDefault="00086D8B" w:rsidP="00086D8B">
      <w:pPr>
        <w:pStyle w:val="5"/>
        <w:spacing w:line="240" w:lineRule="auto"/>
        <w:ind w:firstLine="0"/>
        <w:rPr>
          <w:noProof/>
          <w:sz w:val="28"/>
        </w:rPr>
      </w:pPr>
    </w:p>
    <w:p w14:paraId="7FBCA857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392FFE7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397002C8" w14:textId="25FC8494" w:rsidR="00086D8B" w:rsidRPr="00800035" w:rsidRDefault="00086D8B" w:rsidP="00086D8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  <w:r w:rsidRPr="00086D8B">
        <w:rPr>
          <w:b/>
          <w:sz w:val="32"/>
          <w:szCs w:val="32"/>
        </w:rPr>
        <w:t>№</w:t>
      </w:r>
      <w:r w:rsidR="007C23A2">
        <w:rPr>
          <w:b/>
          <w:sz w:val="32"/>
          <w:szCs w:val="32"/>
        </w:rPr>
        <w:t>6</w:t>
      </w:r>
    </w:p>
    <w:p w14:paraId="19277F89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B546C2F" w14:textId="77777777" w:rsidR="00086D8B" w:rsidRPr="00F351BA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10C71082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3FD0FF01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4FD3908B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25D13C5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7CC15ED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B720920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0D51446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977A0D0" w14:textId="77777777" w:rsidR="00086D8B" w:rsidRPr="00E61E0C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86D8B" w14:paraId="6181D8E0" w14:textId="77777777" w:rsidTr="007A14CC">
        <w:trPr>
          <w:trHeight w:val="1109"/>
        </w:trPr>
        <w:tc>
          <w:tcPr>
            <w:tcW w:w="4672" w:type="dxa"/>
          </w:tcPr>
          <w:p w14:paraId="2D612E2B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043502F6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086D8B">
              <w:rPr>
                <w:sz w:val="28"/>
              </w:rPr>
              <w:t>ИКБО-1</w:t>
            </w:r>
            <w:r>
              <w:rPr>
                <w:sz w:val="28"/>
                <w:lang w:val="en-US"/>
              </w:rPr>
              <w:t>2</w:t>
            </w:r>
            <w:r w:rsidRPr="00086D8B">
              <w:rPr>
                <w:sz w:val="28"/>
              </w:rPr>
              <w:t>-</w:t>
            </w:r>
            <w:r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00BF5AF5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8111656" w14:textId="77777777" w:rsidR="00086D8B" w:rsidRPr="002E09F8" w:rsidRDefault="008D0B6E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</w:t>
            </w:r>
            <w:r w:rsidR="00086D8B" w:rsidRPr="002E09F8">
              <w:rPr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 w:rsidR="00086D8B" w:rsidRPr="002E09F8">
              <w:rPr>
                <w:sz w:val="28"/>
              </w:rPr>
              <w:t>.</w:t>
            </w:r>
            <w:r>
              <w:rPr>
                <w:sz w:val="28"/>
              </w:rPr>
              <w:t>П</w:t>
            </w:r>
            <w:r w:rsidR="00086D8B" w:rsidRPr="002E09F8">
              <w:rPr>
                <w:sz w:val="28"/>
              </w:rPr>
              <w:t>.</w:t>
            </w:r>
          </w:p>
          <w:p w14:paraId="5292B6F6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086D8B" w:rsidRPr="00BA177E" w14:paraId="35BCF15C" w14:textId="77777777" w:rsidTr="007A14CC">
        <w:trPr>
          <w:trHeight w:val="698"/>
        </w:trPr>
        <w:tc>
          <w:tcPr>
            <w:tcW w:w="4672" w:type="dxa"/>
          </w:tcPr>
          <w:p w14:paraId="4D69FD97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76325920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086D8B">
              <w:rPr>
                <w:sz w:val="28"/>
              </w:rPr>
              <w:t>Преподаватель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04922793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04EB1F" w14:textId="77777777" w:rsidR="00086D8B" w:rsidRPr="00BA177E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086D8B">
              <w:rPr>
                <w:sz w:val="28"/>
              </w:rPr>
              <w:t>Степанов П.В.</w:t>
            </w:r>
          </w:p>
        </w:tc>
      </w:tr>
    </w:tbl>
    <w:p w14:paraId="2C841BE2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32E6F30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76C6639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49A4DC1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EA5D609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B10C07C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CB504C7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78514D1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777C7D8C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7EE41DCB" w14:textId="7D86934E" w:rsidR="00391033" w:rsidRDefault="00086D8B" w:rsidP="00C960F6">
      <w:pPr>
        <w:pStyle w:val="1"/>
      </w:pPr>
      <w:r>
        <w:lastRenderedPageBreak/>
        <w:t>Выполнение практической работы</w:t>
      </w:r>
    </w:p>
    <w:p w14:paraId="285BB7A4" w14:textId="3D25FAAA" w:rsidR="00D129DD" w:rsidRPr="001D0A8C" w:rsidRDefault="00391033" w:rsidP="007D7794">
      <w:pPr>
        <w:spacing w:after="240"/>
        <w:rPr>
          <w:b/>
          <w:bCs/>
        </w:rPr>
      </w:pPr>
      <w:r>
        <w:t xml:space="preserve">Ссылка на </w:t>
      </w:r>
      <w:r>
        <w:rPr>
          <w:lang w:val="en-US"/>
        </w:rPr>
        <w:t>GitHub</w:t>
      </w:r>
      <w:r w:rsidRPr="00391033">
        <w:t xml:space="preserve"> </w:t>
      </w:r>
      <w:r>
        <w:t xml:space="preserve">со всеми работами: </w:t>
      </w:r>
      <w:r w:rsidR="00453D52" w:rsidRPr="00324F13">
        <w:rPr>
          <w:b/>
          <w:bCs/>
          <w:i/>
          <w:iCs/>
        </w:rPr>
        <w:t>https://github.com/Eckorezze/Mobil</w:t>
      </w:r>
      <w:r w:rsidR="00D129DD">
        <w:t xml:space="preserve"> </w:t>
      </w:r>
    </w:p>
    <w:p w14:paraId="63721D48" w14:textId="5784C316" w:rsidR="00896EDA" w:rsidRPr="00E8379A" w:rsidRDefault="001D0A8C" w:rsidP="005317E2">
      <w:r>
        <w:t>1</w:t>
      </w:r>
      <w:r w:rsidR="00946B91" w:rsidRPr="00946B91">
        <w:t xml:space="preserve">. </w:t>
      </w:r>
      <w:r w:rsidR="006A5782" w:rsidRPr="006A5782">
        <w:t>Реализовать пример использования ресурсов строк</w:t>
      </w:r>
      <w:r w:rsidR="007659F8">
        <w:t>.</w:t>
      </w:r>
    </w:p>
    <w:p w14:paraId="3658BA44" w14:textId="12569272" w:rsidR="00D336B7" w:rsidRDefault="000D181F" w:rsidP="00D336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3CDE22" wp14:editId="535B8D56">
            <wp:extent cx="4897860" cy="266437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119" cy="26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FCF0" w14:textId="4029F07E" w:rsidR="00C26DE6" w:rsidRDefault="0057707A" w:rsidP="00CC22B2">
      <w:pPr>
        <w:jc w:val="center"/>
      </w:pPr>
      <w:r>
        <w:t xml:space="preserve">Рисунок 1 </w:t>
      </w:r>
      <w:r w:rsidR="00E8379A">
        <w:t xml:space="preserve">– </w:t>
      </w:r>
      <w:r w:rsidR="00E8379A" w:rsidRPr="000D181F">
        <w:t>пример</w:t>
      </w:r>
      <w:r w:rsidR="000D181F">
        <w:t xml:space="preserve"> использования ресурсов строк</w:t>
      </w:r>
    </w:p>
    <w:p w14:paraId="053915F4" w14:textId="624BF538" w:rsidR="00082FEB" w:rsidRDefault="006A5782" w:rsidP="00341A55">
      <w:r>
        <w:t xml:space="preserve">2. </w:t>
      </w:r>
      <w:r w:rsidR="00EB59E0">
        <w:t>Реализовать пример использования форматирование строк.</w:t>
      </w:r>
    </w:p>
    <w:p w14:paraId="443F4C30" w14:textId="701FAD54" w:rsidR="001D3820" w:rsidRPr="001D3820" w:rsidRDefault="001D3820" w:rsidP="001D3820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 1 – код для</w:t>
      </w:r>
      <w:r w:rsidR="00AE7969">
        <w:rPr>
          <w:rFonts w:ascii="Times" w:hAnsi="Times" w:cs="Times"/>
          <w:i/>
          <w:iCs/>
          <w:sz w:val="24"/>
          <w:szCs w:val="24"/>
        </w:rPr>
        <w:t xml:space="preserve"> примера</w:t>
      </w:r>
      <w:r>
        <w:rPr>
          <w:rFonts w:ascii="Times" w:hAnsi="Times" w:cs="Times"/>
          <w:i/>
          <w:iCs/>
          <w:sz w:val="24"/>
          <w:szCs w:val="24"/>
        </w:rPr>
        <w:t xml:space="preserve"> </w:t>
      </w:r>
      <w:r>
        <w:rPr>
          <w:rFonts w:ascii="Times" w:hAnsi="Times" w:cs="Times"/>
          <w:i/>
          <w:iCs/>
          <w:sz w:val="24"/>
          <w:szCs w:val="24"/>
        </w:rPr>
        <w:t>форматирования строк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3820" w:rsidRPr="002169AC" w14:paraId="71DB48ED" w14:textId="77777777" w:rsidTr="009157B1">
        <w:tc>
          <w:tcPr>
            <w:tcW w:w="9345" w:type="dxa"/>
          </w:tcPr>
          <w:p w14:paraId="4B5AB4EA" w14:textId="77777777" w:rsidR="001D3820" w:rsidRPr="002169AC" w:rsidRDefault="001D3820" w:rsidP="009157B1">
            <w:pPr>
              <w:pStyle w:val="a5"/>
              <w:rPr>
                <w:color w:val="DDDEDF"/>
                <w:lang w:val="en-US"/>
              </w:rPr>
            </w:pPr>
            <w:r w:rsidRPr="002169AC">
              <w:rPr>
                <w:color w:val="57D1EB"/>
                <w:lang w:val="en-US"/>
              </w:rPr>
              <w:t xml:space="preserve">String </w:t>
            </w:r>
            <w:r w:rsidRPr="002169AC">
              <w:rPr>
                <w:color w:val="B6B3EB"/>
                <w:lang w:val="en-US"/>
              </w:rPr>
              <w:t xml:space="preserve">pracs </w:t>
            </w:r>
            <w:r w:rsidRPr="002169AC">
              <w:rPr>
                <w:color w:val="FFBDCE"/>
                <w:lang w:val="en-US"/>
              </w:rPr>
              <w:t xml:space="preserve">= </w:t>
            </w:r>
            <w:r w:rsidRPr="002169AC">
              <w:rPr>
                <w:lang w:val="en-US"/>
              </w:rPr>
              <w:t>getResources</w:t>
            </w:r>
            <w:r w:rsidRPr="002169AC">
              <w:rPr>
                <w:color w:val="57D1EB"/>
                <w:lang w:val="en-US"/>
              </w:rPr>
              <w:t>()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lang w:val="en-US"/>
              </w:rPr>
              <w:t>getQuantityString</w:t>
            </w:r>
            <w:r w:rsidRPr="002169AC">
              <w:rPr>
                <w:color w:val="57D1EB"/>
                <w:lang w:val="en-US"/>
              </w:rPr>
              <w:t>(R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color w:val="57D1EB"/>
                <w:lang w:val="en-US"/>
              </w:rPr>
              <w:t>plurals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color w:val="9896FF"/>
                <w:lang w:val="en-US"/>
              </w:rPr>
              <w:t>practics</w:t>
            </w:r>
            <w:r w:rsidRPr="002169AC">
              <w:rPr>
                <w:color w:val="9380FF"/>
                <w:lang w:val="en-US"/>
              </w:rPr>
              <w:t xml:space="preserve">, </w:t>
            </w:r>
            <w:r w:rsidRPr="002169AC">
              <w:rPr>
                <w:color w:val="57D1EB"/>
                <w:lang w:val="en-US"/>
              </w:rPr>
              <w:t>21</w:t>
            </w:r>
            <w:r w:rsidRPr="002169AC">
              <w:rPr>
                <w:color w:val="9380FF"/>
                <w:lang w:val="en-US"/>
              </w:rPr>
              <w:t xml:space="preserve">, </w:t>
            </w:r>
            <w:r w:rsidRPr="002169AC">
              <w:rPr>
                <w:color w:val="57D1EB"/>
                <w:lang w:val="en-US"/>
              </w:rPr>
              <w:t>21)</w:t>
            </w:r>
            <w:r w:rsidRPr="002169AC">
              <w:rPr>
                <w:color w:val="808080"/>
                <w:lang w:val="en-US"/>
              </w:rPr>
              <w:t>;</w:t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57D1EB"/>
                <w:lang w:val="en-US"/>
              </w:rPr>
              <w:t xml:space="preserve">TextView </w:t>
            </w:r>
            <w:r w:rsidRPr="002169AC">
              <w:rPr>
                <w:color w:val="B6B3EB"/>
                <w:lang w:val="en-US"/>
              </w:rPr>
              <w:t xml:space="preserve">textView2 </w:t>
            </w:r>
            <w:r w:rsidRPr="002169AC">
              <w:rPr>
                <w:color w:val="FFBDCE"/>
                <w:lang w:val="en-US"/>
              </w:rPr>
              <w:t xml:space="preserve">= </w:t>
            </w:r>
            <w:r w:rsidRPr="002169AC">
              <w:rPr>
                <w:color w:val="EE7762"/>
                <w:lang w:val="en-US"/>
              </w:rPr>
              <w:t xml:space="preserve">new </w:t>
            </w:r>
            <w:r w:rsidRPr="002169AC">
              <w:rPr>
                <w:lang w:val="en-US"/>
              </w:rPr>
              <w:t>TextView</w:t>
            </w:r>
            <w:r w:rsidRPr="002169AC">
              <w:rPr>
                <w:color w:val="57D1EB"/>
                <w:lang w:val="en-US"/>
              </w:rPr>
              <w:t>(</w:t>
            </w:r>
            <w:r w:rsidRPr="002169AC">
              <w:rPr>
                <w:color w:val="EE7762"/>
                <w:lang w:val="en-US"/>
              </w:rPr>
              <w:t>this</w:t>
            </w:r>
            <w:r w:rsidRPr="002169AC">
              <w:rPr>
                <w:color w:val="57D1EB"/>
                <w:lang w:val="en-US"/>
              </w:rPr>
              <w:t>)</w:t>
            </w:r>
            <w:r w:rsidRPr="002169AC">
              <w:rPr>
                <w:color w:val="808080"/>
                <w:lang w:val="en-US"/>
              </w:rPr>
              <w:t>;</w:t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B6B3EB"/>
                <w:lang w:val="en-US"/>
              </w:rPr>
              <w:t>textView2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lang w:val="en-US"/>
              </w:rPr>
              <w:t>setText</w:t>
            </w:r>
            <w:r w:rsidRPr="002169AC">
              <w:rPr>
                <w:color w:val="57D1EB"/>
                <w:lang w:val="en-US"/>
              </w:rPr>
              <w:t>(</w:t>
            </w:r>
            <w:r w:rsidRPr="002169AC">
              <w:rPr>
                <w:color w:val="B6B3EB"/>
                <w:lang w:val="en-US"/>
              </w:rPr>
              <w:t>pracs</w:t>
            </w:r>
            <w:r w:rsidRPr="002169AC">
              <w:rPr>
                <w:color w:val="57D1EB"/>
                <w:lang w:val="en-US"/>
              </w:rPr>
              <w:t>)</w:t>
            </w:r>
            <w:r w:rsidRPr="002169AC">
              <w:rPr>
                <w:color w:val="808080"/>
                <w:lang w:val="en-US"/>
              </w:rPr>
              <w:t>;</w:t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B6B3EB"/>
                <w:lang w:val="en-US"/>
              </w:rPr>
              <w:t>textView2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lang w:val="en-US"/>
              </w:rPr>
              <w:t>setTextSize</w:t>
            </w:r>
            <w:r w:rsidRPr="002169AC">
              <w:rPr>
                <w:color w:val="57D1EB"/>
                <w:lang w:val="en-US"/>
              </w:rPr>
              <w:t>(26)</w:t>
            </w:r>
            <w:r w:rsidRPr="002169AC">
              <w:rPr>
                <w:color w:val="808080"/>
                <w:lang w:val="en-US"/>
              </w:rPr>
              <w:t>;</w:t>
            </w:r>
          </w:p>
        </w:tc>
      </w:tr>
    </w:tbl>
    <w:p w14:paraId="170B5597" w14:textId="4E18EF53" w:rsidR="001D3820" w:rsidRDefault="001D3820" w:rsidP="00341A55">
      <w:pPr>
        <w:rPr>
          <w:lang w:val="en-US"/>
        </w:rPr>
      </w:pPr>
    </w:p>
    <w:p w14:paraId="2DA2204A" w14:textId="657C765F" w:rsidR="00256328" w:rsidRDefault="00256328" w:rsidP="00C00F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AE719D" wp14:editId="3948E542">
            <wp:extent cx="5153612" cy="2703786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587" cy="27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177D" w14:textId="0DA7D7F7" w:rsidR="008B5397" w:rsidRPr="008B5397" w:rsidRDefault="008B5397" w:rsidP="008B5397">
      <w:pPr>
        <w:jc w:val="center"/>
      </w:pPr>
      <w:r>
        <w:t xml:space="preserve">Рисунок </w:t>
      </w:r>
      <w:r>
        <w:t>2</w:t>
      </w:r>
      <w:r>
        <w:t xml:space="preserve"> – </w:t>
      </w:r>
      <w:r>
        <w:t>тестирование кода</w:t>
      </w:r>
    </w:p>
    <w:p w14:paraId="4817C085" w14:textId="11310865" w:rsidR="00425BAD" w:rsidRDefault="00EB59E0" w:rsidP="00E66656">
      <w:r>
        <w:lastRenderedPageBreak/>
        <w:t>3.</w:t>
      </w:r>
      <w:r w:rsidR="00087533">
        <w:t xml:space="preserve"> </w:t>
      </w:r>
      <w:r w:rsidR="00087533">
        <w:t>Реализовать пример использования ресурса Plurals</w:t>
      </w:r>
      <w:r w:rsidR="004837EB">
        <w:t>.</w:t>
      </w:r>
    </w:p>
    <w:p w14:paraId="069A2194" w14:textId="6844969A" w:rsidR="00DB0A95" w:rsidRPr="001D3820" w:rsidRDefault="00552834" w:rsidP="00E66656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 xml:space="preserve">Листинг </w:t>
      </w:r>
      <w:r w:rsidR="001D3820" w:rsidRPr="001D3820">
        <w:rPr>
          <w:rFonts w:ascii="Times" w:hAnsi="Times" w:cs="Times"/>
          <w:i/>
          <w:iCs/>
          <w:sz w:val="24"/>
          <w:szCs w:val="24"/>
        </w:rPr>
        <w:t>2</w:t>
      </w:r>
      <w:r>
        <w:rPr>
          <w:rFonts w:ascii="Times" w:hAnsi="Times" w:cs="Times"/>
          <w:i/>
          <w:iCs/>
          <w:sz w:val="24"/>
          <w:szCs w:val="24"/>
        </w:rPr>
        <w:t xml:space="preserve"> – код д</w:t>
      </w:r>
      <w:r>
        <w:rPr>
          <w:rFonts w:ascii="Times" w:hAnsi="Times" w:cs="Times"/>
          <w:i/>
          <w:iCs/>
          <w:sz w:val="24"/>
          <w:szCs w:val="24"/>
        </w:rPr>
        <w:t xml:space="preserve">ля использования ресурса </w:t>
      </w:r>
      <w:r>
        <w:rPr>
          <w:rFonts w:ascii="Times" w:hAnsi="Times" w:cs="Times"/>
          <w:i/>
          <w:iCs/>
          <w:sz w:val="24"/>
          <w:szCs w:val="24"/>
          <w:lang w:val="en-US"/>
        </w:rPr>
        <w:t>Plurals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169AC" w:rsidRPr="002169AC" w14:paraId="40220493" w14:textId="77777777" w:rsidTr="002169AC">
        <w:tc>
          <w:tcPr>
            <w:tcW w:w="9345" w:type="dxa"/>
          </w:tcPr>
          <w:p w14:paraId="55D74FEC" w14:textId="4C7CFB55" w:rsidR="002169AC" w:rsidRPr="002169AC" w:rsidRDefault="002169AC" w:rsidP="002169AC">
            <w:pPr>
              <w:pStyle w:val="a5"/>
              <w:rPr>
                <w:color w:val="DDDEDF"/>
                <w:lang w:val="en-US"/>
              </w:rPr>
            </w:pPr>
            <w:r w:rsidRPr="002169AC">
              <w:rPr>
                <w:color w:val="57D1EB"/>
                <w:lang w:val="en-US"/>
              </w:rPr>
              <w:t xml:space="preserve">String </w:t>
            </w:r>
            <w:r w:rsidRPr="002169AC">
              <w:rPr>
                <w:color w:val="B6B3EB"/>
                <w:lang w:val="en-US"/>
              </w:rPr>
              <w:t xml:space="preserve">pracs </w:t>
            </w:r>
            <w:r w:rsidRPr="002169AC">
              <w:rPr>
                <w:color w:val="FFBDCE"/>
                <w:lang w:val="en-US"/>
              </w:rPr>
              <w:t xml:space="preserve">= </w:t>
            </w:r>
            <w:r w:rsidRPr="002169AC">
              <w:rPr>
                <w:lang w:val="en-US"/>
              </w:rPr>
              <w:t>getResources</w:t>
            </w:r>
            <w:r w:rsidRPr="002169AC">
              <w:rPr>
                <w:color w:val="57D1EB"/>
                <w:lang w:val="en-US"/>
              </w:rPr>
              <w:t>()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lang w:val="en-US"/>
              </w:rPr>
              <w:t>getQuantityString</w:t>
            </w:r>
            <w:r w:rsidRPr="002169AC">
              <w:rPr>
                <w:color w:val="57D1EB"/>
                <w:lang w:val="en-US"/>
              </w:rPr>
              <w:t>(R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color w:val="57D1EB"/>
                <w:lang w:val="en-US"/>
              </w:rPr>
              <w:t>plurals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color w:val="9896FF"/>
                <w:lang w:val="en-US"/>
              </w:rPr>
              <w:t>practics</w:t>
            </w:r>
            <w:r w:rsidRPr="002169AC">
              <w:rPr>
                <w:color w:val="9380FF"/>
                <w:lang w:val="en-US"/>
              </w:rPr>
              <w:t xml:space="preserve">, </w:t>
            </w:r>
            <w:r w:rsidRPr="002169AC">
              <w:rPr>
                <w:color w:val="57D1EB"/>
                <w:lang w:val="en-US"/>
              </w:rPr>
              <w:t>21</w:t>
            </w:r>
            <w:r w:rsidRPr="002169AC">
              <w:rPr>
                <w:color w:val="9380FF"/>
                <w:lang w:val="en-US"/>
              </w:rPr>
              <w:t xml:space="preserve">, </w:t>
            </w:r>
            <w:r w:rsidRPr="002169AC">
              <w:rPr>
                <w:color w:val="57D1EB"/>
                <w:lang w:val="en-US"/>
              </w:rPr>
              <w:t>21)</w:t>
            </w:r>
            <w:r w:rsidRPr="002169AC">
              <w:rPr>
                <w:color w:val="808080"/>
                <w:lang w:val="en-US"/>
              </w:rPr>
              <w:t>;</w:t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57D1EB"/>
                <w:lang w:val="en-US"/>
              </w:rPr>
              <w:t xml:space="preserve">TextView </w:t>
            </w:r>
            <w:r w:rsidRPr="002169AC">
              <w:rPr>
                <w:color w:val="B6B3EB"/>
                <w:lang w:val="en-US"/>
              </w:rPr>
              <w:t xml:space="preserve">textView2 </w:t>
            </w:r>
            <w:r w:rsidRPr="002169AC">
              <w:rPr>
                <w:color w:val="FFBDCE"/>
                <w:lang w:val="en-US"/>
              </w:rPr>
              <w:t xml:space="preserve">= </w:t>
            </w:r>
            <w:r w:rsidRPr="002169AC">
              <w:rPr>
                <w:color w:val="EE7762"/>
                <w:lang w:val="en-US"/>
              </w:rPr>
              <w:t xml:space="preserve">new </w:t>
            </w:r>
            <w:r w:rsidRPr="002169AC">
              <w:rPr>
                <w:lang w:val="en-US"/>
              </w:rPr>
              <w:t>TextView</w:t>
            </w:r>
            <w:r w:rsidRPr="002169AC">
              <w:rPr>
                <w:color w:val="57D1EB"/>
                <w:lang w:val="en-US"/>
              </w:rPr>
              <w:t>(</w:t>
            </w:r>
            <w:r w:rsidRPr="002169AC">
              <w:rPr>
                <w:color w:val="EE7762"/>
                <w:lang w:val="en-US"/>
              </w:rPr>
              <w:t>this</w:t>
            </w:r>
            <w:r w:rsidRPr="002169AC">
              <w:rPr>
                <w:color w:val="57D1EB"/>
                <w:lang w:val="en-US"/>
              </w:rPr>
              <w:t>)</w:t>
            </w:r>
            <w:r w:rsidRPr="002169AC">
              <w:rPr>
                <w:color w:val="808080"/>
                <w:lang w:val="en-US"/>
              </w:rPr>
              <w:t>;</w:t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B6B3EB"/>
                <w:lang w:val="en-US"/>
              </w:rPr>
              <w:t>textView2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lang w:val="en-US"/>
              </w:rPr>
              <w:t>setText</w:t>
            </w:r>
            <w:r w:rsidRPr="002169AC">
              <w:rPr>
                <w:color w:val="57D1EB"/>
                <w:lang w:val="en-US"/>
              </w:rPr>
              <w:t>(</w:t>
            </w:r>
            <w:r w:rsidRPr="002169AC">
              <w:rPr>
                <w:color w:val="B6B3EB"/>
                <w:lang w:val="en-US"/>
              </w:rPr>
              <w:t>pracs</w:t>
            </w:r>
            <w:r w:rsidRPr="002169AC">
              <w:rPr>
                <w:color w:val="57D1EB"/>
                <w:lang w:val="en-US"/>
              </w:rPr>
              <w:t>)</w:t>
            </w:r>
            <w:r w:rsidRPr="002169AC">
              <w:rPr>
                <w:color w:val="808080"/>
                <w:lang w:val="en-US"/>
              </w:rPr>
              <w:t>;</w:t>
            </w:r>
            <w:r w:rsidRPr="002169AC">
              <w:rPr>
                <w:color w:val="808080"/>
                <w:lang w:val="en-US"/>
              </w:rPr>
              <w:br/>
            </w:r>
            <w:r w:rsidRPr="002169AC">
              <w:rPr>
                <w:color w:val="B6B3EB"/>
                <w:lang w:val="en-US"/>
              </w:rPr>
              <w:t>textView2</w:t>
            </w:r>
            <w:r w:rsidRPr="002169AC">
              <w:rPr>
                <w:color w:val="FFB900"/>
                <w:lang w:val="en-US"/>
              </w:rPr>
              <w:t>.</w:t>
            </w:r>
            <w:r w:rsidRPr="002169AC">
              <w:rPr>
                <w:lang w:val="en-US"/>
              </w:rPr>
              <w:t>setTextSize</w:t>
            </w:r>
            <w:r w:rsidRPr="002169AC">
              <w:rPr>
                <w:color w:val="57D1EB"/>
                <w:lang w:val="en-US"/>
              </w:rPr>
              <w:t>(26)</w:t>
            </w:r>
            <w:r w:rsidRPr="002169AC">
              <w:rPr>
                <w:color w:val="808080"/>
                <w:lang w:val="en-US"/>
              </w:rPr>
              <w:t>;</w:t>
            </w:r>
          </w:p>
        </w:tc>
      </w:tr>
    </w:tbl>
    <w:p w14:paraId="0295E21F" w14:textId="55F6FB4C" w:rsidR="00FA2BA7" w:rsidRDefault="00B646BF" w:rsidP="00256328">
      <w:pPr>
        <w:spacing w:before="240"/>
        <w:jc w:val="center"/>
      </w:pPr>
      <w:r>
        <w:rPr>
          <w:noProof/>
        </w:rPr>
        <w:drawing>
          <wp:inline distT="0" distB="0" distL="0" distR="0" wp14:anchorId="7F136926" wp14:editId="06C10AA1">
            <wp:extent cx="5320862" cy="2868317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081" cy="28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60F5" w14:textId="5733AC98" w:rsidR="00FA2BA7" w:rsidRDefault="00FA2BA7" w:rsidP="00FF41BB">
      <w:pPr>
        <w:jc w:val="center"/>
      </w:pPr>
      <w:r>
        <w:t xml:space="preserve">Рисунок </w:t>
      </w:r>
      <w:r w:rsidRPr="00D925FC">
        <w:t>3</w:t>
      </w:r>
      <w:r>
        <w:t xml:space="preserve"> – </w:t>
      </w:r>
      <w:r w:rsidRPr="000D181F">
        <w:t>пример</w:t>
      </w:r>
      <w:r>
        <w:t xml:space="preserve"> использования ресурса</w:t>
      </w:r>
      <w:r w:rsidR="00D925FC" w:rsidRPr="00D925FC">
        <w:t xml:space="preserve"> </w:t>
      </w:r>
      <w:r w:rsidR="00D925FC">
        <w:rPr>
          <w:lang w:val="en-US"/>
        </w:rPr>
        <w:t>plurals</w:t>
      </w:r>
    </w:p>
    <w:p w14:paraId="3C7CA7B7" w14:textId="4AD367EC" w:rsidR="00382233" w:rsidRDefault="00EB59E0" w:rsidP="00F209BA">
      <w:pPr>
        <w:spacing w:before="240"/>
      </w:pPr>
      <w:r>
        <w:t>4.</w:t>
      </w:r>
      <w:r w:rsidR="005E560D">
        <w:t xml:space="preserve"> </w:t>
      </w:r>
      <w:r w:rsidR="005E560D">
        <w:t>Реализовать пример использования ресурса string array</w:t>
      </w:r>
      <w:r w:rsidR="00AF5A0B">
        <w:t>.</w:t>
      </w:r>
    </w:p>
    <w:p w14:paraId="2B4699CF" w14:textId="6262B1CC" w:rsidR="006237D3" w:rsidRPr="006237D3" w:rsidRDefault="006237D3" w:rsidP="006237D3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 xml:space="preserve">Листинг </w:t>
      </w:r>
      <w:r w:rsidRPr="006237D3">
        <w:rPr>
          <w:rFonts w:ascii="Times" w:hAnsi="Times" w:cs="Times"/>
          <w:i/>
          <w:iCs/>
          <w:sz w:val="24"/>
          <w:szCs w:val="24"/>
        </w:rPr>
        <w:t>3</w:t>
      </w:r>
      <w:r>
        <w:rPr>
          <w:rFonts w:ascii="Times" w:hAnsi="Times" w:cs="Times"/>
          <w:i/>
          <w:iCs/>
          <w:sz w:val="24"/>
          <w:szCs w:val="24"/>
        </w:rPr>
        <w:t xml:space="preserve"> – код для использования ресур</w:t>
      </w:r>
      <w:r w:rsidR="00CC3A33">
        <w:rPr>
          <w:rFonts w:ascii="Times" w:hAnsi="Times" w:cs="Times"/>
          <w:i/>
          <w:iCs/>
          <w:sz w:val="24"/>
          <w:szCs w:val="24"/>
        </w:rPr>
        <w:t>с</w:t>
      </w:r>
      <w:r>
        <w:rPr>
          <w:rFonts w:ascii="Times" w:hAnsi="Times" w:cs="Times"/>
          <w:i/>
          <w:iCs/>
          <w:sz w:val="24"/>
          <w:szCs w:val="24"/>
        </w:rPr>
        <w:t xml:space="preserve">а </w:t>
      </w:r>
      <w:r>
        <w:rPr>
          <w:rFonts w:ascii="Times" w:hAnsi="Times" w:cs="Times"/>
          <w:i/>
          <w:iCs/>
          <w:sz w:val="24"/>
          <w:szCs w:val="24"/>
          <w:lang w:val="en-US"/>
        </w:rPr>
        <w:t>string</w:t>
      </w:r>
      <w:r w:rsidRPr="006237D3">
        <w:rPr>
          <w:rFonts w:ascii="Times" w:hAnsi="Times" w:cs="Times"/>
          <w:i/>
          <w:iCs/>
          <w:sz w:val="24"/>
          <w:szCs w:val="24"/>
        </w:rPr>
        <w:t xml:space="preserve"> </w:t>
      </w:r>
      <w:r>
        <w:rPr>
          <w:rFonts w:ascii="Times" w:hAnsi="Times" w:cs="Times"/>
          <w:i/>
          <w:iCs/>
          <w:sz w:val="24"/>
          <w:szCs w:val="24"/>
          <w:lang w:val="en-US"/>
        </w:rPr>
        <w:t>array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E01EF" w14:paraId="565444F4" w14:textId="77777777" w:rsidTr="00EE01EF">
        <w:tc>
          <w:tcPr>
            <w:tcW w:w="9345" w:type="dxa"/>
          </w:tcPr>
          <w:p w14:paraId="20D63FA4" w14:textId="46603C17" w:rsidR="00EE01EF" w:rsidRPr="00EE01EF" w:rsidRDefault="00EE01EF" w:rsidP="00EE01EF">
            <w:pPr>
              <w:pStyle w:val="a5"/>
              <w:rPr>
                <w:color w:val="DDDEDF"/>
                <w:lang w:val="en-US"/>
              </w:rPr>
            </w:pPr>
            <w:r w:rsidRPr="00EE01EF">
              <w:rPr>
                <w:color w:val="57D1EB"/>
                <w:lang w:val="en-US"/>
              </w:rPr>
              <w:t xml:space="preserve">Resources </w:t>
            </w:r>
            <w:r w:rsidRPr="00EE01EF">
              <w:rPr>
                <w:lang w:val="en-US"/>
              </w:rPr>
              <w:t xml:space="preserve">res </w:t>
            </w:r>
            <w:r w:rsidRPr="00EE01EF">
              <w:rPr>
                <w:color w:val="FFBDCE"/>
                <w:lang w:val="en-US"/>
              </w:rPr>
              <w:t xml:space="preserve">= </w:t>
            </w:r>
            <w:r w:rsidRPr="00EE01EF">
              <w:rPr>
                <w:color w:val="92D923"/>
                <w:lang w:val="en-US"/>
              </w:rPr>
              <w:t>getResources</w:t>
            </w:r>
            <w:r w:rsidRPr="00EE01EF">
              <w:rPr>
                <w:color w:val="57D1EB"/>
                <w:lang w:val="en-US"/>
              </w:rPr>
              <w:t>()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color w:val="57D1EB"/>
                <w:lang w:val="en-US"/>
              </w:rPr>
              <w:t>String</w:t>
            </w:r>
            <w:r w:rsidRPr="00EE01EF">
              <w:rPr>
                <w:color w:val="92D923"/>
                <w:lang w:val="en-US"/>
              </w:rPr>
              <w:t xml:space="preserve">[] </w:t>
            </w:r>
            <w:r w:rsidRPr="00EE01EF">
              <w:rPr>
                <w:lang w:val="en-US"/>
              </w:rPr>
              <w:t xml:space="preserve">languages </w:t>
            </w:r>
            <w:r w:rsidRPr="00EE01EF">
              <w:rPr>
                <w:color w:val="FFBDCE"/>
                <w:lang w:val="en-US"/>
              </w:rPr>
              <w:t xml:space="preserve">= </w:t>
            </w:r>
            <w:r w:rsidRPr="00EE01EF">
              <w:rPr>
                <w:lang w:val="en-US"/>
              </w:rPr>
              <w:t>res</w:t>
            </w:r>
            <w:r w:rsidRPr="00EE01EF">
              <w:rPr>
                <w:color w:val="FFB900"/>
                <w:lang w:val="en-US"/>
              </w:rPr>
              <w:t>.</w:t>
            </w:r>
            <w:r w:rsidRPr="00EE01EF">
              <w:rPr>
                <w:color w:val="92D923"/>
                <w:lang w:val="en-US"/>
              </w:rPr>
              <w:t>getStringArray</w:t>
            </w:r>
            <w:r w:rsidRPr="00EE01EF">
              <w:rPr>
                <w:color w:val="57D1EB"/>
                <w:lang w:val="en-US"/>
              </w:rPr>
              <w:t>(R</w:t>
            </w:r>
            <w:r w:rsidRPr="00EE01EF">
              <w:rPr>
                <w:color w:val="FFB900"/>
                <w:lang w:val="en-US"/>
              </w:rPr>
              <w:t>.</w:t>
            </w:r>
            <w:r w:rsidRPr="00EE01EF">
              <w:rPr>
                <w:color w:val="57D1EB"/>
                <w:lang w:val="en-US"/>
              </w:rPr>
              <w:t>array</w:t>
            </w:r>
            <w:r w:rsidRPr="00EE01EF">
              <w:rPr>
                <w:color w:val="FFB900"/>
                <w:lang w:val="en-US"/>
              </w:rPr>
              <w:t>.</w:t>
            </w:r>
            <w:r w:rsidRPr="00EE01EF">
              <w:rPr>
                <w:color w:val="9896FF"/>
                <w:lang w:val="en-US"/>
              </w:rPr>
              <w:t>languages</w:t>
            </w:r>
            <w:r w:rsidRPr="00EE01EF">
              <w:rPr>
                <w:color w:val="57D1EB"/>
                <w:lang w:val="en-US"/>
              </w:rPr>
              <w:t>)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color w:val="57D1EB"/>
                <w:lang w:val="en-US"/>
              </w:rPr>
              <w:t xml:space="preserve">String </w:t>
            </w:r>
            <w:r w:rsidRPr="00EE01EF">
              <w:rPr>
                <w:color w:val="8E8CB7"/>
                <w:lang w:val="en-US"/>
              </w:rPr>
              <w:t xml:space="preserve">allLangs </w:t>
            </w:r>
            <w:r w:rsidRPr="00EE01EF">
              <w:rPr>
                <w:color w:val="FFBDCE"/>
                <w:lang w:val="en-US"/>
              </w:rPr>
              <w:t xml:space="preserve">= </w:t>
            </w:r>
            <w:r w:rsidRPr="00EE01EF">
              <w:rPr>
                <w:color w:val="FFD866"/>
                <w:lang w:val="en-US"/>
              </w:rPr>
              <w:t>""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color w:val="EE7762"/>
                <w:lang w:val="en-US"/>
              </w:rPr>
              <w:t xml:space="preserve">for </w:t>
            </w:r>
            <w:r w:rsidRPr="00EE01EF">
              <w:rPr>
                <w:color w:val="57D1EB"/>
                <w:lang w:val="en-US"/>
              </w:rPr>
              <w:t xml:space="preserve">(String </w:t>
            </w:r>
            <w:r w:rsidRPr="00EE01EF">
              <w:rPr>
                <w:lang w:val="en-US"/>
              </w:rPr>
              <w:t>lang</w:t>
            </w:r>
            <w:r w:rsidRPr="00EE01EF">
              <w:rPr>
                <w:color w:val="FFBDCE"/>
                <w:lang w:val="en-US"/>
              </w:rPr>
              <w:t xml:space="preserve">: </w:t>
            </w:r>
            <w:r w:rsidRPr="00EE01EF">
              <w:rPr>
                <w:lang w:val="en-US"/>
              </w:rPr>
              <w:t>languages</w:t>
            </w:r>
            <w:r w:rsidRPr="00EE01EF">
              <w:rPr>
                <w:color w:val="57D1EB"/>
                <w:lang w:val="en-US"/>
              </w:rPr>
              <w:t xml:space="preserve">) </w:t>
            </w:r>
            <w:r w:rsidRPr="00EE01EF">
              <w:rPr>
                <w:color w:val="FD971F"/>
                <w:lang w:val="en-US"/>
              </w:rPr>
              <w:t>{</w:t>
            </w:r>
            <w:r w:rsidRPr="00EE01EF">
              <w:rPr>
                <w:color w:val="FD971F"/>
                <w:lang w:val="en-US"/>
              </w:rPr>
              <w:br/>
              <w:t xml:space="preserve">    </w:t>
            </w:r>
            <w:r w:rsidRPr="00EE01EF">
              <w:rPr>
                <w:color w:val="8E8CB7"/>
                <w:lang w:val="en-US"/>
              </w:rPr>
              <w:t xml:space="preserve">allLangs </w:t>
            </w:r>
            <w:r w:rsidRPr="00EE01EF">
              <w:rPr>
                <w:color w:val="FFBDCE"/>
                <w:lang w:val="en-US"/>
              </w:rPr>
              <w:t xml:space="preserve">+= </w:t>
            </w:r>
            <w:r w:rsidRPr="00EE01EF">
              <w:rPr>
                <w:lang w:val="en-US"/>
              </w:rPr>
              <w:t xml:space="preserve">lang </w:t>
            </w:r>
            <w:r w:rsidRPr="00EE01EF">
              <w:rPr>
                <w:color w:val="FFBDCE"/>
                <w:lang w:val="en-US"/>
              </w:rPr>
              <w:t xml:space="preserve">+ </w:t>
            </w:r>
            <w:r w:rsidRPr="00EE01EF">
              <w:rPr>
                <w:color w:val="FFD866"/>
                <w:lang w:val="en-US"/>
              </w:rPr>
              <w:t>"</w:t>
            </w:r>
            <w:r w:rsidRPr="00EE01EF">
              <w:rPr>
                <w:color w:val="FFBDCE"/>
                <w:lang w:val="en-US"/>
              </w:rPr>
              <w:t>\n</w:t>
            </w:r>
            <w:r w:rsidRPr="00EE01EF">
              <w:rPr>
                <w:color w:val="FFD866"/>
                <w:lang w:val="en-US"/>
              </w:rPr>
              <w:t>"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color w:val="FD971F"/>
                <w:lang w:val="en-US"/>
              </w:rPr>
              <w:t>}</w:t>
            </w:r>
            <w:r w:rsidRPr="00EE01EF">
              <w:rPr>
                <w:color w:val="FD971F"/>
                <w:lang w:val="en-US"/>
              </w:rPr>
              <w:br/>
            </w:r>
            <w:r w:rsidRPr="00EE01EF">
              <w:rPr>
                <w:color w:val="57D1EB"/>
                <w:lang w:val="en-US"/>
              </w:rPr>
              <w:t xml:space="preserve">TextView </w:t>
            </w:r>
            <w:r w:rsidRPr="00EE01EF">
              <w:rPr>
                <w:lang w:val="en-US"/>
              </w:rPr>
              <w:t xml:space="preserve">textView </w:t>
            </w:r>
            <w:r w:rsidRPr="00EE01EF">
              <w:rPr>
                <w:color w:val="FFBDCE"/>
                <w:lang w:val="en-US"/>
              </w:rPr>
              <w:t xml:space="preserve">= </w:t>
            </w:r>
            <w:r w:rsidRPr="00EE01EF">
              <w:rPr>
                <w:color w:val="EE7762"/>
                <w:lang w:val="en-US"/>
              </w:rPr>
              <w:t xml:space="preserve">new </w:t>
            </w:r>
            <w:r w:rsidRPr="00EE01EF">
              <w:rPr>
                <w:color w:val="92D923"/>
                <w:lang w:val="en-US"/>
              </w:rPr>
              <w:t>TextView</w:t>
            </w:r>
            <w:r w:rsidRPr="00EE01EF">
              <w:rPr>
                <w:color w:val="57D1EB"/>
                <w:lang w:val="en-US"/>
              </w:rPr>
              <w:t>(</w:t>
            </w:r>
            <w:r w:rsidRPr="00EE01EF">
              <w:rPr>
                <w:color w:val="EE7762"/>
                <w:lang w:val="en-US"/>
              </w:rPr>
              <w:t>this</w:t>
            </w:r>
            <w:r w:rsidRPr="00EE01EF">
              <w:rPr>
                <w:color w:val="57D1EB"/>
                <w:lang w:val="en-US"/>
              </w:rPr>
              <w:t>)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lang w:val="en-US"/>
              </w:rPr>
              <w:t>textView</w:t>
            </w:r>
            <w:r w:rsidRPr="00EE01EF">
              <w:rPr>
                <w:color w:val="FFB900"/>
                <w:lang w:val="en-US"/>
              </w:rPr>
              <w:t>.</w:t>
            </w:r>
            <w:r w:rsidRPr="00EE01EF">
              <w:rPr>
                <w:color w:val="92D923"/>
                <w:lang w:val="en-US"/>
              </w:rPr>
              <w:t>setText</w:t>
            </w:r>
            <w:r w:rsidRPr="00EE01EF">
              <w:rPr>
                <w:color w:val="57D1EB"/>
                <w:lang w:val="en-US"/>
              </w:rPr>
              <w:t>(</w:t>
            </w:r>
            <w:r w:rsidRPr="00EE01EF">
              <w:rPr>
                <w:color w:val="8E8CB7"/>
                <w:lang w:val="en-US"/>
              </w:rPr>
              <w:t>allLangs</w:t>
            </w:r>
            <w:r w:rsidRPr="00EE01EF">
              <w:rPr>
                <w:color w:val="57D1EB"/>
                <w:lang w:val="en-US"/>
              </w:rPr>
              <w:t>)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lang w:val="en-US"/>
              </w:rPr>
              <w:t>textView</w:t>
            </w:r>
            <w:r w:rsidRPr="00EE01EF">
              <w:rPr>
                <w:color w:val="FFB900"/>
                <w:lang w:val="en-US"/>
              </w:rPr>
              <w:t>.</w:t>
            </w:r>
            <w:r w:rsidRPr="00EE01EF">
              <w:rPr>
                <w:color w:val="92D923"/>
                <w:lang w:val="en-US"/>
              </w:rPr>
              <w:t>setTextColor</w:t>
            </w:r>
            <w:r w:rsidRPr="00EE01EF">
              <w:rPr>
                <w:color w:val="57D1EB"/>
                <w:lang w:val="en-US"/>
              </w:rPr>
              <w:t>(1234567899)</w:t>
            </w:r>
            <w:r w:rsidRPr="00EE01EF">
              <w:rPr>
                <w:color w:val="808080"/>
                <w:lang w:val="en-US"/>
              </w:rPr>
              <w:t>;</w:t>
            </w:r>
            <w:r w:rsidRPr="00EE01EF">
              <w:rPr>
                <w:color w:val="808080"/>
                <w:lang w:val="en-US"/>
              </w:rPr>
              <w:br/>
            </w:r>
            <w:r w:rsidRPr="00EE01EF">
              <w:rPr>
                <w:lang w:val="en-US"/>
              </w:rPr>
              <w:t>textView</w:t>
            </w:r>
            <w:r w:rsidRPr="00EE01EF">
              <w:rPr>
                <w:color w:val="FFB900"/>
                <w:lang w:val="en-US"/>
              </w:rPr>
              <w:t>.</w:t>
            </w:r>
            <w:r w:rsidRPr="00EE01EF">
              <w:rPr>
                <w:color w:val="92D923"/>
                <w:lang w:val="en-US"/>
              </w:rPr>
              <w:t>setTextSize</w:t>
            </w:r>
            <w:r w:rsidRPr="00EE01EF">
              <w:rPr>
                <w:color w:val="57D1EB"/>
                <w:lang w:val="en-US"/>
              </w:rPr>
              <w:t>(28)</w:t>
            </w:r>
            <w:r w:rsidRPr="00EE01EF">
              <w:rPr>
                <w:color w:val="808080"/>
                <w:lang w:val="en-US"/>
              </w:rPr>
              <w:t>;</w:t>
            </w:r>
          </w:p>
        </w:tc>
      </w:tr>
    </w:tbl>
    <w:p w14:paraId="2CA394FC" w14:textId="34D4498E" w:rsidR="00CC3A33" w:rsidRDefault="00983B0A" w:rsidP="00DA2CC5">
      <w:pPr>
        <w:spacing w:before="240"/>
      </w:pPr>
      <w:r>
        <w:rPr>
          <w:noProof/>
        </w:rPr>
        <w:lastRenderedPageBreak/>
        <w:drawing>
          <wp:inline distT="0" distB="0" distL="0" distR="0" wp14:anchorId="4F16A719" wp14:editId="468F9B02">
            <wp:extent cx="5940425" cy="3130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662D" w14:textId="3F2A600C" w:rsidR="00CC3A33" w:rsidRDefault="00836B6C" w:rsidP="003431DE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>тестирование кода</w:t>
      </w:r>
    </w:p>
    <w:p w14:paraId="4C259B8C" w14:textId="5DCEDB84" w:rsidR="00EB59E0" w:rsidRDefault="00EB59E0" w:rsidP="00046685">
      <w:r>
        <w:t>5.</w:t>
      </w:r>
      <w:r w:rsidR="00811561">
        <w:t xml:space="preserve"> </w:t>
      </w:r>
      <w:r w:rsidR="00811561">
        <w:t>Реализовать пример использования ресурса dimension</w:t>
      </w:r>
      <w:r w:rsidR="00885D8D">
        <w:t>.</w:t>
      </w:r>
    </w:p>
    <w:p w14:paraId="594A7E5F" w14:textId="7F32AEEC" w:rsidR="007A1CD7" w:rsidRDefault="007A1CD7" w:rsidP="007940D7">
      <w:pPr>
        <w:jc w:val="center"/>
      </w:pPr>
      <w:r>
        <w:rPr>
          <w:noProof/>
        </w:rPr>
        <w:drawing>
          <wp:inline distT="0" distB="0" distL="0" distR="0" wp14:anchorId="566D88B2" wp14:editId="13B218A1">
            <wp:extent cx="5456301" cy="28456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071" cy="28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4383" w14:textId="0AFC9AE1" w:rsidR="007A1CD7" w:rsidRDefault="007A1CD7" w:rsidP="00B4051D">
      <w:pPr>
        <w:jc w:val="center"/>
      </w:pPr>
      <w:r>
        <w:t xml:space="preserve">Рисунок </w:t>
      </w:r>
      <w:r w:rsidRPr="007A1CD7">
        <w:t>5</w:t>
      </w:r>
      <w:r>
        <w:t xml:space="preserve"> – </w:t>
      </w:r>
      <w:r w:rsidRPr="000D181F">
        <w:t>пример</w:t>
      </w:r>
      <w:r>
        <w:t xml:space="preserve"> использования ресурс</w:t>
      </w:r>
      <w:r w:rsidR="00B154E2">
        <w:t xml:space="preserve">а </w:t>
      </w:r>
      <w:r w:rsidR="00B154E2">
        <w:rPr>
          <w:lang w:val="en-US"/>
        </w:rPr>
        <w:t>dimension</w:t>
      </w:r>
    </w:p>
    <w:p w14:paraId="75F3EFC2" w14:textId="77777777" w:rsidR="007747C5" w:rsidRDefault="007747C5" w:rsidP="00E66656"/>
    <w:p w14:paraId="3A017965" w14:textId="77777777" w:rsidR="007747C5" w:rsidRDefault="007747C5" w:rsidP="00E66656"/>
    <w:p w14:paraId="01E93A56" w14:textId="77777777" w:rsidR="007747C5" w:rsidRDefault="007747C5" w:rsidP="00E66656"/>
    <w:p w14:paraId="347A9A19" w14:textId="77777777" w:rsidR="007747C5" w:rsidRDefault="007747C5" w:rsidP="00E66656"/>
    <w:p w14:paraId="03F8DA34" w14:textId="77777777" w:rsidR="007747C5" w:rsidRDefault="007747C5" w:rsidP="00E66656"/>
    <w:p w14:paraId="7B45046B" w14:textId="77777777" w:rsidR="007747C5" w:rsidRDefault="007747C5" w:rsidP="00E66656"/>
    <w:p w14:paraId="7C5E1BEC" w14:textId="77777777" w:rsidR="007747C5" w:rsidRDefault="007747C5" w:rsidP="00E66656"/>
    <w:p w14:paraId="4F7C97EE" w14:textId="21C77848" w:rsidR="00EB59E0" w:rsidRDefault="00EB59E0" w:rsidP="00E66656">
      <w:r>
        <w:lastRenderedPageBreak/>
        <w:t>6.</w:t>
      </w:r>
      <w:r w:rsidR="00FC2DBF">
        <w:t xml:space="preserve"> </w:t>
      </w:r>
      <w:r w:rsidR="00FC2DBF">
        <w:t>Реализовать пример использования ресурса Color</w:t>
      </w:r>
      <w:r w:rsidR="003A0430">
        <w:t>.</w:t>
      </w:r>
    </w:p>
    <w:p w14:paraId="372A8D02" w14:textId="3483A954" w:rsidR="00082FEB" w:rsidRPr="005E5B44" w:rsidRDefault="005E5B44" w:rsidP="00176C4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03D38F" wp14:editId="6F8753F0">
            <wp:extent cx="5359375" cy="2853558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334" cy="28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CE90" w14:textId="41622EA9" w:rsidR="00B4051D" w:rsidRDefault="000117D0" w:rsidP="007747C5">
      <w:pPr>
        <w:jc w:val="center"/>
      </w:pPr>
      <w:r>
        <w:rPr>
          <w:lang w:val="en-US"/>
        </w:rPr>
        <w:tab/>
      </w:r>
      <w:r>
        <w:t xml:space="preserve">Рисунок </w:t>
      </w:r>
      <w:r w:rsidRPr="00712214">
        <w:t>6</w:t>
      </w:r>
      <w:r>
        <w:t xml:space="preserve"> – </w:t>
      </w:r>
      <w:r w:rsidRPr="000D181F">
        <w:t>пример</w:t>
      </w:r>
      <w:r>
        <w:t xml:space="preserve"> использования ресурс</w:t>
      </w:r>
      <w:r w:rsidR="00712214">
        <w:t xml:space="preserve">а </w:t>
      </w:r>
      <w:r w:rsidR="008175F1">
        <w:rPr>
          <w:lang w:val="en-US"/>
        </w:rPr>
        <w:t>C</w:t>
      </w:r>
      <w:r w:rsidR="00712214">
        <w:rPr>
          <w:lang w:val="en-US"/>
        </w:rPr>
        <w:t>olor</w:t>
      </w:r>
    </w:p>
    <w:p w14:paraId="4FF3CCF2" w14:textId="4482E793" w:rsidR="00EB59E0" w:rsidRDefault="00C00E75" w:rsidP="00E66656">
      <w:r>
        <w:t xml:space="preserve">7. </w:t>
      </w:r>
      <w:r w:rsidR="004B166E">
        <w:t>Реализовать пример использования элемента ImageView и папки res/drawables</w:t>
      </w:r>
    </w:p>
    <w:p w14:paraId="5797F8D8" w14:textId="38BA9F08" w:rsidR="00F81AC4" w:rsidRDefault="00DF1225" w:rsidP="00F81AC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3C27B" wp14:editId="05671325">
            <wp:extent cx="5431221" cy="29765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877" cy="29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3494" w14:textId="5A198F34" w:rsidR="000D34DA" w:rsidRDefault="00F81AC4" w:rsidP="001F0044">
      <w:pPr>
        <w:jc w:val="center"/>
      </w:pPr>
      <w:r>
        <w:t xml:space="preserve">Рисунок </w:t>
      </w:r>
      <w:r>
        <w:t>7</w:t>
      </w:r>
      <w:r>
        <w:t xml:space="preserve"> – </w:t>
      </w:r>
      <w:r w:rsidRPr="000D181F">
        <w:t>пример</w:t>
      </w:r>
      <w:r>
        <w:t xml:space="preserve"> использования </w:t>
      </w:r>
      <w:r w:rsidR="00F24389">
        <w:t xml:space="preserve">элемента </w:t>
      </w:r>
      <w:r w:rsidR="00F24389">
        <w:rPr>
          <w:lang w:val="en-US"/>
        </w:rPr>
        <w:t>ImageView</w:t>
      </w:r>
    </w:p>
    <w:p w14:paraId="1C89929A" w14:textId="10468266" w:rsidR="00EB59E0" w:rsidRDefault="00EB59E0" w:rsidP="00E66656">
      <w:r>
        <w:t>8.</w:t>
      </w:r>
      <w:r w:rsidR="00FE7331">
        <w:t xml:space="preserve"> </w:t>
      </w:r>
      <w:r w:rsidR="00FE7331">
        <w:t>Реализовать пример загрузки изображения из папки assets в Android</w:t>
      </w:r>
      <w:r w:rsidR="00BA4C5F">
        <w:t>.</w:t>
      </w:r>
    </w:p>
    <w:p w14:paraId="17B1C025" w14:textId="451F3006" w:rsidR="002C62D2" w:rsidRPr="002C62D2" w:rsidRDefault="002C62D2" w:rsidP="00E66656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 xml:space="preserve">Листинг </w:t>
      </w:r>
      <w:r w:rsidR="00F540ED">
        <w:rPr>
          <w:rFonts w:ascii="Times" w:hAnsi="Times" w:cs="Times"/>
          <w:i/>
          <w:iCs/>
          <w:sz w:val="24"/>
          <w:szCs w:val="24"/>
        </w:rPr>
        <w:t>4</w:t>
      </w:r>
      <w:r>
        <w:rPr>
          <w:rFonts w:ascii="Times" w:hAnsi="Times" w:cs="Times"/>
          <w:i/>
          <w:iCs/>
          <w:sz w:val="24"/>
          <w:szCs w:val="24"/>
        </w:rPr>
        <w:t xml:space="preserve"> – код для установки изображения из папки </w:t>
      </w:r>
      <w:r>
        <w:rPr>
          <w:rFonts w:ascii="Times" w:hAnsi="Times" w:cs="Times"/>
          <w:i/>
          <w:iCs/>
          <w:sz w:val="24"/>
          <w:szCs w:val="24"/>
          <w:lang w:val="en-US"/>
        </w:rPr>
        <w:t>assets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3292A" w:rsidRPr="0033292A" w14:paraId="2FB63D5F" w14:textId="77777777" w:rsidTr="0033292A">
        <w:tc>
          <w:tcPr>
            <w:tcW w:w="9345" w:type="dxa"/>
          </w:tcPr>
          <w:p w14:paraId="206722FE" w14:textId="4B5EDE22" w:rsidR="0033292A" w:rsidRPr="0033292A" w:rsidRDefault="0033292A" w:rsidP="0033292A">
            <w:pPr>
              <w:pStyle w:val="a5"/>
              <w:rPr>
                <w:color w:val="DDDEDF"/>
                <w:lang w:val="en-US"/>
              </w:rPr>
            </w:pPr>
            <w:r w:rsidRPr="0033292A">
              <w:rPr>
                <w:color w:val="57D1EB"/>
                <w:lang w:val="en-US"/>
              </w:rPr>
              <w:t xml:space="preserve">ImageView </w:t>
            </w:r>
            <w:r w:rsidRPr="0033292A">
              <w:rPr>
                <w:lang w:val="en-US"/>
              </w:rPr>
              <w:t xml:space="preserve">imageView </w:t>
            </w:r>
            <w:r w:rsidRPr="0033292A">
              <w:rPr>
                <w:color w:val="FFBDCE"/>
                <w:lang w:val="en-US"/>
              </w:rPr>
              <w:t xml:space="preserve">= </w:t>
            </w:r>
            <w:r w:rsidRPr="0033292A">
              <w:rPr>
                <w:color w:val="7D7AFF"/>
                <w:lang w:val="en-US"/>
              </w:rPr>
              <w:t>binding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7D7AFF"/>
                <w:lang w:val="en-US"/>
              </w:rPr>
              <w:t>imageView</w:t>
            </w:r>
            <w:r w:rsidRPr="0033292A">
              <w:rPr>
                <w:color w:val="808080"/>
                <w:lang w:val="en-US"/>
              </w:rPr>
              <w:t>;</w:t>
            </w:r>
            <w:r w:rsidRPr="0033292A">
              <w:rPr>
                <w:color w:val="808080"/>
                <w:lang w:val="en-US"/>
              </w:rPr>
              <w:br/>
            </w:r>
            <w:r w:rsidRPr="0033292A">
              <w:rPr>
                <w:color w:val="57D1EB"/>
                <w:lang w:val="en-US"/>
              </w:rPr>
              <w:t xml:space="preserve">String </w:t>
            </w:r>
            <w:r w:rsidRPr="0033292A">
              <w:rPr>
                <w:lang w:val="en-US"/>
              </w:rPr>
              <w:t xml:space="preserve">filename </w:t>
            </w:r>
            <w:r w:rsidRPr="0033292A">
              <w:rPr>
                <w:color w:val="FFBDCE"/>
                <w:lang w:val="en-US"/>
              </w:rPr>
              <w:t xml:space="preserve">= </w:t>
            </w:r>
            <w:r w:rsidRPr="0033292A">
              <w:rPr>
                <w:color w:val="FFD866"/>
                <w:lang w:val="en-US"/>
              </w:rPr>
              <w:t>"_zhn0mzbk3q.jpg"</w:t>
            </w:r>
            <w:r w:rsidRPr="0033292A">
              <w:rPr>
                <w:color w:val="808080"/>
                <w:lang w:val="en-US"/>
              </w:rPr>
              <w:t>;</w:t>
            </w:r>
            <w:r w:rsidRPr="0033292A">
              <w:rPr>
                <w:color w:val="808080"/>
                <w:lang w:val="en-US"/>
              </w:rPr>
              <w:br/>
            </w:r>
            <w:r w:rsidRPr="0033292A">
              <w:rPr>
                <w:color w:val="EE7762"/>
                <w:lang w:val="en-US"/>
              </w:rPr>
              <w:t>try</w:t>
            </w:r>
            <w:r w:rsidRPr="0033292A">
              <w:rPr>
                <w:color w:val="57D1EB"/>
                <w:lang w:val="en-US"/>
              </w:rPr>
              <w:t xml:space="preserve">(InputStream </w:t>
            </w:r>
            <w:r w:rsidRPr="0033292A">
              <w:rPr>
                <w:lang w:val="en-US"/>
              </w:rPr>
              <w:t xml:space="preserve">inputStream </w:t>
            </w:r>
            <w:r w:rsidRPr="0033292A">
              <w:rPr>
                <w:color w:val="FFBDCE"/>
                <w:lang w:val="en-US"/>
              </w:rPr>
              <w:t>=</w:t>
            </w:r>
            <w:r w:rsidRPr="0033292A">
              <w:rPr>
                <w:color w:val="FFBDCE"/>
                <w:lang w:val="en-US"/>
              </w:rPr>
              <w:br/>
              <w:t xml:space="preserve">            </w:t>
            </w:r>
            <w:r w:rsidRPr="0033292A">
              <w:rPr>
                <w:color w:val="92D923"/>
                <w:lang w:val="en-US"/>
              </w:rPr>
              <w:t>getApplicationContext</w:t>
            </w:r>
            <w:r w:rsidRPr="0033292A">
              <w:rPr>
                <w:color w:val="57D1EB"/>
                <w:lang w:val="en-US"/>
              </w:rPr>
              <w:t>()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92D923"/>
                <w:lang w:val="en-US"/>
              </w:rPr>
              <w:t>getAssets</w:t>
            </w:r>
            <w:r w:rsidRPr="0033292A">
              <w:rPr>
                <w:color w:val="57D1EB"/>
                <w:lang w:val="en-US"/>
              </w:rPr>
              <w:t>()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92D923"/>
                <w:lang w:val="en-US"/>
              </w:rPr>
              <w:t>open</w:t>
            </w:r>
            <w:r w:rsidRPr="0033292A">
              <w:rPr>
                <w:color w:val="57D1EB"/>
                <w:lang w:val="en-US"/>
              </w:rPr>
              <w:t>(</w:t>
            </w:r>
            <w:r w:rsidRPr="0033292A">
              <w:rPr>
                <w:lang w:val="en-US"/>
              </w:rPr>
              <w:t>filename</w:t>
            </w:r>
            <w:r w:rsidRPr="0033292A">
              <w:rPr>
                <w:color w:val="57D1EB"/>
                <w:lang w:val="en-US"/>
              </w:rPr>
              <w:t>))</w:t>
            </w:r>
            <w:r w:rsidRPr="0033292A">
              <w:rPr>
                <w:color w:val="FD971F"/>
                <w:lang w:val="en-US"/>
              </w:rPr>
              <w:t>{</w:t>
            </w:r>
            <w:r w:rsidRPr="0033292A">
              <w:rPr>
                <w:color w:val="FD971F"/>
                <w:lang w:val="en-US"/>
              </w:rPr>
              <w:br/>
              <w:t xml:space="preserve">    </w:t>
            </w:r>
            <w:r w:rsidRPr="0033292A">
              <w:rPr>
                <w:color w:val="57D1EB"/>
                <w:lang w:val="en-US"/>
              </w:rPr>
              <w:t xml:space="preserve">Drawable </w:t>
            </w:r>
            <w:r w:rsidRPr="0033292A">
              <w:rPr>
                <w:lang w:val="en-US"/>
              </w:rPr>
              <w:t xml:space="preserve">drawable </w:t>
            </w:r>
            <w:r w:rsidRPr="0033292A">
              <w:rPr>
                <w:color w:val="FFBDCE"/>
                <w:lang w:val="en-US"/>
              </w:rPr>
              <w:t xml:space="preserve">= </w:t>
            </w:r>
            <w:r w:rsidRPr="0033292A">
              <w:rPr>
                <w:color w:val="57D1EB"/>
                <w:lang w:val="en-US"/>
              </w:rPr>
              <w:t>Drawable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B7E66E"/>
                <w:lang w:val="en-US"/>
              </w:rPr>
              <w:t>createFromStream</w:t>
            </w:r>
            <w:r w:rsidRPr="0033292A">
              <w:rPr>
                <w:color w:val="57D1EB"/>
                <w:lang w:val="en-US"/>
              </w:rPr>
              <w:t>(</w:t>
            </w:r>
            <w:r w:rsidRPr="0033292A">
              <w:rPr>
                <w:lang w:val="en-US"/>
              </w:rPr>
              <w:t>inputStream</w:t>
            </w:r>
            <w:r w:rsidRPr="0033292A">
              <w:rPr>
                <w:color w:val="9380FF"/>
                <w:lang w:val="en-US"/>
              </w:rPr>
              <w:t xml:space="preserve">, </w:t>
            </w:r>
            <w:r w:rsidRPr="0033292A">
              <w:rPr>
                <w:color w:val="EE7762"/>
                <w:lang w:val="en-US"/>
              </w:rPr>
              <w:t>null</w:t>
            </w:r>
            <w:r w:rsidRPr="0033292A">
              <w:rPr>
                <w:color w:val="57D1EB"/>
                <w:lang w:val="en-US"/>
              </w:rPr>
              <w:t>)</w:t>
            </w:r>
            <w:r w:rsidRPr="0033292A">
              <w:rPr>
                <w:color w:val="808080"/>
                <w:lang w:val="en-US"/>
              </w:rPr>
              <w:t>;</w:t>
            </w:r>
            <w:r w:rsidRPr="0033292A">
              <w:rPr>
                <w:color w:val="808080"/>
                <w:lang w:val="en-US"/>
              </w:rPr>
              <w:br/>
              <w:t xml:space="preserve">    </w:t>
            </w:r>
            <w:r w:rsidRPr="0033292A">
              <w:rPr>
                <w:lang w:val="en-US"/>
              </w:rPr>
              <w:t>imageView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92D923"/>
                <w:lang w:val="en-US"/>
              </w:rPr>
              <w:t>setImageDrawable</w:t>
            </w:r>
            <w:r w:rsidRPr="0033292A">
              <w:rPr>
                <w:color w:val="57D1EB"/>
                <w:lang w:val="en-US"/>
              </w:rPr>
              <w:t>(</w:t>
            </w:r>
            <w:r w:rsidRPr="0033292A">
              <w:rPr>
                <w:lang w:val="en-US"/>
              </w:rPr>
              <w:t>drawable</w:t>
            </w:r>
            <w:r w:rsidRPr="0033292A">
              <w:rPr>
                <w:color w:val="57D1EB"/>
                <w:lang w:val="en-US"/>
              </w:rPr>
              <w:t>)</w:t>
            </w:r>
            <w:r w:rsidRPr="0033292A">
              <w:rPr>
                <w:color w:val="808080"/>
                <w:lang w:val="en-US"/>
              </w:rPr>
              <w:t>;</w:t>
            </w:r>
            <w:r w:rsidRPr="0033292A">
              <w:rPr>
                <w:color w:val="808080"/>
                <w:lang w:val="en-US"/>
              </w:rPr>
              <w:br/>
            </w:r>
            <w:r w:rsidRPr="0033292A">
              <w:rPr>
                <w:color w:val="808080"/>
                <w:lang w:val="en-US"/>
              </w:rPr>
              <w:lastRenderedPageBreak/>
              <w:t xml:space="preserve">    </w:t>
            </w:r>
            <w:r w:rsidRPr="0033292A">
              <w:rPr>
                <w:lang w:val="en-US"/>
              </w:rPr>
              <w:t>imageView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92D923"/>
                <w:lang w:val="en-US"/>
              </w:rPr>
              <w:t>setScaleType</w:t>
            </w:r>
            <w:r w:rsidRPr="0033292A">
              <w:rPr>
                <w:color w:val="57D1EB"/>
                <w:lang w:val="en-US"/>
              </w:rPr>
              <w:t>(ImageView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57D1EB"/>
                <w:lang w:val="en-US"/>
              </w:rPr>
              <w:t>ScaleType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FF8C00"/>
                <w:lang w:val="en-US"/>
              </w:rPr>
              <w:t>FIT_XY</w:t>
            </w:r>
            <w:r w:rsidRPr="0033292A">
              <w:rPr>
                <w:color w:val="57D1EB"/>
                <w:lang w:val="en-US"/>
              </w:rPr>
              <w:t>)</w:t>
            </w:r>
            <w:r w:rsidRPr="0033292A">
              <w:rPr>
                <w:color w:val="808080"/>
                <w:lang w:val="en-US"/>
              </w:rPr>
              <w:t>;</w:t>
            </w:r>
            <w:r w:rsidRPr="0033292A">
              <w:rPr>
                <w:color w:val="808080"/>
                <w:lang w:val="en-US"/>
              </w:rPr>
              <w:br/>
            </w:r>
            <w:r w:rsidRPr="0033292A">
              <w:rPr>
                <w:color w:val="FD971F"/>
                <w:lang w:val="en-US"/>
              </w:rPr>
              <w:t>}</w:t>
            </w:r>
            <w:r w:rsidRPr="0033292A">
              <w:rPr>
                <w:color w:val="FD971F"/>
                <w:lang w:val="en-US"/>
              </w:rPr>
              <w:br/>
            </w:r>
            <w:r w:rsidRPr="0033292A">
              <w:rPr>
                <w:color w:val="EE7762"/>
                <w:lang w:val="en-US"/>
              </w:rPr>
              <w:t xml:space="preserve">catch </w:t>
            </w:r>
            <w:r w:rsidRPr="0033292A">
              <w:rPr>
                <w:color w:val="57D1EB"/>
                <w:lang w:val="en-US"/>
              </w:rPr>
              <w:t xml:space="preserve">(IOException </w:t>
            </w:r>
            <w:r w:rsidRPr="0033292A">
              <w:rPr>
                <w:color w:val="EE9B70"/>
                <w:lang w:val="en-US"/>
              </w:rPr>
              <w:t>e</w:t>
            </w:r>
            <w:r w:rsidRPr="0033292A">
              <w:rPr>
                <w:color w:val="57D1EB"/>
                <w:lang w:val="en-US"/>
              </w:rPr>
              <w:t>)</w:t>
            </w:r>
            <w:r w:rsidRPr="0033292A">
              <w:rPr>
                <w:color w:val="FD971F"/>
                <w:lang w:val="en-US"/>
              </w:rPr>
              <w:t>{</w:t>
            </w:r>
            <w:r w:rsidRPr="0033292A">
              <w:rPr>
                <w:color w:val="FD971F"/>
                <w:lang w:val="en-US"/>
              </w:rPr>
              <w:br/>
              <w:t xml:space="preserve">    </w:t>
            </w:r>
            <w:r w:rsidRPr="0033292A">
              <w:rPr>
                <w:color w:val="EE9B70"/>
                <w:lang w:val="en-US"/>
              </w:rPr>
              <w:t>e</w:t>
            </w:r>
            <w:r w:rsidRPr="0033292A">
              <w:rPr>
                <w:color w:val="FFB900"/>
                <w:lang w:val="en-US"/>
              </w:rPr>
              <w:t>.</w:t>
            </w:r>
            <w:r w:rsidRPr="0033292A">
              <w:rPr>
                <w:color w:val="92D923"/>
                <w:lang w:val="en-US"/>
              </w:rPr>
              <w:t>printStackTrace</w:t>
            </w:r>
            <w:r w:rsidRPr="0033292A">
              <w:rPr>
                <w:color w:val="57D1EB"/>
                <w:lang w:val="en-US"/>
              </w:rPr>
              <w:t>()</w:t>
            </w:r>
            <w:r w:rsidRPr="0033292A">
              <w:rPr>
                <w:color w:val="808080"/>
                <w:lang w:val="en-US"/>
              </w:rPr>
              <w:t>;</w:t>
            </w:r>
            <w:r w:rsidRPr="0033292A">
              <w:rPr>
                <w:color w:val="808080"/>
                <w:lang w:val="en-US"/>
              </w:rPr>
              <w:br/>
            </w:r>
            <w:r w:rsidRPr="0033292A">
              <w:rPr>
                <w:color w:val="FD971F"/>
                <w:lang w:val="en-US"/>
              </w:rPr>
              <w:t>}</w:t>
            </w:r>
          </w:p>
        </w:tc>
      </w:tr>
    </w:tbl>
    <w:p w14:paraId="766222C0" w14:textId="2DDC07E7" w:rsidR="00105F23" w:rsidRPr="0033292A" w:rsidRDefault="00105F23" w:rsidP="00E66656">
      <w:pPr>
        <w:rPr>
          <w:lang w:val="en-US"/>
        </w:rPr>
      </w:pPr>
    </w:p>
    <w:p w14:paraId="6CA56131" w14:textId="391FCB59" w:rsidR="00B03902" w:rsidRDefault="00910941" w:rsidP="00096F1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C1EF59" wp14:editId="15E97AFC">
            <wp:extent cx="5663501" cy="30348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2196" cy="30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7E01" w14:textId="32125A78" w:rsidR="00B03902" w:rsidRPr="00B03902" w:rsidRDefault="00B03902" w:rsidP="00B03902">
      <w:pPr>
        <w:jc w:val="center"/>
      </w:pPr>
      <w:r>
        <w:t xml:space="preserve">Рисунок </w:t>
      </w:r>
      <w:r>
        <w:rPr>
          <w:lang w:val="en-US"/>
        </w:rPr>
        <w:t>8</w:t>
      </w:r>
      <w:r>
        <w:t xml:space="preserve"> – </w:t>
      </w:r>
      <w:r>
        <w:t>тестирование кода</w:t>
      </w:r>
    </w:p>
    <w:p w14:paraId="3468BE36" w14:textId="3155E39A" w:rsidR="00105F23" w:rsidRPr="00B03902" w:rsidRDefault="00105F23" w:rsidP="00E66656"/>
    <w:p w14:paraId="47095772" w14:textId="4C6C9BB6" w:rsidR="00105F23" w:rsidRPr="00B03902" w:rsidRDefault="00105F23" w:rsidP="00E66656"/>
    <w:p w14:paraId="7D9E7326" w14:textId="42B4776F" w:rsidR="00105F23" w:rsidRPr="00B03902" w:rsidRDefault="00105F23" w:rsidP="00E66656"/>
    <w:p w14:paraId="2056B644" w14:textId="399B197B" w:rsidR="00105F23" w:rsidRPr="00B03902" w:rsidRDefault="00105F23" w:rsidP="00E66656"/>
    <w:p w14:paraId="0E2D682A" w14:textId="7F01DCFC" w:rsidR="00105F23" w:rsidRPr="00B03902" w:rsidRDefault="00105F23" w:rsidP="00E66656"/>
    <w:p w14:paraId="0587A590" w14:textId="3FE73C16" w:rsidR="00105F23" w:rsidRPr="00B03902" w:rsidRDefault="00105F23" w:rsidP="00E66656"/>
    <w:p w14:paraId="24F8E95E" w14:textId="7C1D78A9" w:rsidR="00105F23" w:rsidRPr="00B03902" w:rsidRDefault="00105F23" w:rsidP="00E66656"/>
    <w:p w14:paraId="11AAF078" w14:textId="77777777" w:rsidR="00105F23" w:rsidRPr="00B03902" w:rsidRDefault="00105F23" w:rsidP="00E66656"/>
    <w:p w14:paraId="399DBAD9" w14:textId="7315E175" w:rsidR="00425BAD" w:rsidRPr="00B03902" w:rsidRDefault="00425BAD" w:rsidP="00E66656"/>
    <w:p w14:paraId="29774269" w14:textId="5F3B8830" w:rsidR="00425BAD" w:rsidRPr="00B03902" w:rsidRDefault="00425BAD" w:rsidP="00E66656"/>
    <w:p w14:paraId="09E495AC" w14:textId="214EA11B" w:rsidR="00425BAD" w:rsidRPr="00B03902" w:rsidRDefault="00425BAD" w:rsidP="00E66656"/>
    <w:p w14:paraId="6087566F" w14:textId="430BC10F" w:rsidR="00425BAD" w:rsidRPr="00B03902" w:rsidRDefault="00425BAD" w:rsidP="00E66656"/>
    <w:p w14:paraId="34FA2308" w14:textId="7B1EC7CA" w:rsidR="00425BAD" w:rsidRPr="00B03902" w:rsidRDefault="00425BAD" w:rsidP="00E66656"/>
    <w:p w14:paraId="66E38113" w14:textId="40DB96EF" w:rsidR="00425BAD" w:rsidRPr="00B03902" w:rsidRDefault="00425BAD" w:rsidP="00E66656"/>
    <w:p w14:paraId="32E3CE9F" w14:textId="77777777" w:rsidR="00080E62" w:rsidRPr="00B03902" w:rsidRDefault="00080E62" w:rsidP="00E66656"/>
    <w:p w14:paraId="362F7D84" w14:textId="38BD06CB" w:rsidR="00A77BEB" w:rsidRPr="00105F23" w:rsidRDefault="00737D54" w:rsidP="00737D54">
      <w:pPr>
        <w:pStyle w:val="1"/>
      </w:pPr>
      <w:r>
        <w:lastRenderedPageBreak/>
        <w:t>Вывод</w:t>
      </w:r>
    </w:p>
    <w:p w14:paraId="56EEFE34" w14:textId="11E42B48" w:rsidR="00737D54" w:rsidRPr="00105F23" w:rsidRDefault="00737D54" w:rsidP="00737D54">
      <w:r>
        <w:t>В</w:t>
      </w:r>
      <w:r w:rsidRPr="00105F23">
        <w:t xml:space="preserve"> </w:t>
      </w:r>
      <w:r>
        <w:t>ходе</w:t>
      </w:r>
      <w:r w:rsidRPr="00105F23">
        <w:t xml:space="preserve"> </w:t>
      </w:r>
      <w:r>
        <w:t>работы</w:t>
      </w:r>
      <w:r w:rsidRPr="00105F23">
        <w:t xml:space="preserve"> </w:t>
      </w:r>
      <w:r>
        <w:t>мне</w:t>
      </w:r>
      <w:r w:rsidRPr="00105F23">
        <w:t xml:space="preserve"> </w:t>
      </w:r>
      <w:r>
        <w:t>удалось</w:t>
      </w:r>
      <w:r w:rsidRPr="00105F23">
        <w:t xml:space="preserve"> </w:t>
      </w:r>
      <w:r w:rsidR="003E2C59">
        <w:t>реализ</w:t>
      </w:r>
      <w:r w:rsidR="00AF6967">
        <w:t>овать различные ресурсы и ознакомиться с работой изображений</w:t>
      </w:r>
      <w:r w:rsidR="007E787D" w:rsidRPr="00105F23">
        <w:t xml:space="preserve"> </w:t>
      </w:r>
      <w:r w:rsidR="007E787D">
        <w:t>в</w:t>
      </w:r>
      <w:r w:rsidR="007E787D" w:rsidRPr="00105F23">
        <w:t xml:space="preserve"> </w:t>
      </w:r>
      <w:r w:rsidR="007E787D">
        <w:t>коде</w:t>
      </w:r>
      <w:r w:rsidR="007E787D" w:rsidRPr="00105F23">
        <w:t xml:space="preserve"> </w:t>
      </w:r>
      <w:r w:rsidR="007E787D">
        <w:t>на</w:t>
      </w:r>
      <w:r w:rsidR="007E787D" w:rsidRPr="00105F23">
        <w:t xml:space="preserve"> </w:t>
      </w:r>
      <w:r w:rsidR="007E787D">
        <w:rPr>
          <w:lang w:val="en-US"/>
        </w:rPr>
        <w:t>Java</w:t>
      </w:r>
      <w:r w:rsidR="007E787D" w:rsidRPr="00105F23">
        <w:t xml:space="preserve"> </w:t>
      </w:r>
      <w:r w:rsidR="007E787D">
        <w:t>и</w:t>
      </w:r>
      <w:r w:rsidR="007E787D" w:rsidRPr="00105F23">
        <w:t xml:space="preserve"> </w:t>
      </w:r>
      <w:r w:rsidR="007E787D">
        <w:rPr>
          <w:lang w:val="en-US"/>
        </w:rPr>
        <w:t>xml</w:t>
      </w:r>
      <w:r w:rsidR="00425BAD" w:rsidRPr="00105F23">
        <w:t>.</w:t>
      </w:r>
      <w:r w:rsidR="007E787D" w:rsidRPr="00105F23">
        <w:t xml:space="preserve"> </w:t>
      </w:r>
    </w:p>
    <w:p w14:paraId="299AF525" w14:textId="77777777" w:rsidR="00E31F6F" w:rsidRPr="00105F23" w:rsidRDefault="00E31F6F" w:rsidP="005317E2"/>
    <w:sectPr w:rsidR="00E31F6F" w:rsidRPr="00105F23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47DE8"/>
    <w:multiLevelType w:val="hybridMultilevel"/>
    <w:tmpl w:val="C106A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CE314D"/>
    <w:multiLevelType w:val="hybridMultilevel"/>
    <w:tmpl w:val="C4628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035"/>
    <w:rsid w:val="00001F83"/>
    <w:rsid w:val="00004C33"/>
    <w:rsid w:val="000061B9"/>
    <w:rsid w:val="00006970"/>
    <w:rsid w:val="000117D0"/>
    <w:rsid w:val="000143DE"/>
    <w:rsid w:val="000251CC"/>
    <w:rsid w:val="00031404"/>
    <w:rsid w:val="000359DA"/>
    <w:rsid w:val="000401C8"/>
    <w:rsid w:val="00044992"/>
    <w:rsid w:val="00046685"/>
    <w:rsid w:val="0004774D"/>
    <w:rsid w:val="00057AA8"/>
    <w:rsid w:val="0006244C"/>
    <w:rsid w:val="00064F9E"/>
    <w:rsid w:val="00074173"/>
    <w:rsid w:val="000752D0"/>
    <w:rsid w:val="00080E62"/>
    <w:rsid w:val="000811E3"/>
    <w:rsid w:val="00082253"/>
    <w:rsid w:val="00082AE6"/>
    <w:rsid w:val="00082FEB"/>
    <w:rsid w:val="00083ED0"/>
    <w:rsid w:val="00086D8B"/>
    <w:rsid w:val="00087533"/>
    <w:rsid w:val="00087576"/>
    <w:rsid w:val="00090273"/>
    <w:rsid w:val="00091F33"/>
    <w:rsid w:val="00094A0F"/>
    <w:rsid w:val="00096F1A"/>
    <w:rsid w:val="000A0B5C"/>
    <w:rsid w:val="000D181F"/>
    <w:rsid w:val="000D34DA"/>
    <w:rsid w:val="000D5F11"/>
    <w:rsid w:val="000F4BF3"/>
    <w:rsid w:val="000F66DE"/>
    <w:rsid w:val="00100D7B"/>
    <w:rsid w:val="00103C09"/>
    <w:rsid w:val="001046E8"/>
    <w:rsid w:val="00105A00"/>
    <w:rsid w:val="00105F23"/>
    <w:rsid w:val="001067D6"/>
    <w:rsid w:val="0012360A"/>
    <w:rsid w:val="001241C5"/>
    <w:rsid w:val="00135779"/>
    <w:rsid w:val="0014227C"/>
    <w:rsid w:val="00144E11"/>
    <w:rsid w:val="00145ADA"/>
    <w:rsid w:val="00147A82"/>
    <w:rsid w:val="00151966"/>
    <w:rsid w:val="00153E2D"/>
    <w:rsid w:val="001600FC"/>
    <w:rsid w:val="00176C43"/>
    <w:rsid w:val="00180821"/>
    <w:rsid w:val="00181227"/>
    <w:rsid w:val="00182F3D"/>
    <w:rsid w:val="00184D42"/>
    <w:rsid w:val="0018534C"/>
    <w:rsid w:val="001901EA"/>
    <w:rsid w:val="00197112"/>
    <w:rsid w:val="001A122E"/>
    <w:rsid w:val="001B17EC"/>
    <w:rsid w:val="001B38F5"/>
    <w:rsid w:val="001B7DD7"/>
    <w:rsid w:val="001C44B5"/>
    <w:rsid w:val="001C5B38"/>
    <w:rsid w:val="001D0A8C"/>
    <w:rsid w:val="001D3820"/>
    <w:rsid w:val="001D6B6E"/>
    <w:rsid w:val="001D74CB"/>
    <w:rsid w:val="001D7F73"/>
    <w:rsid w:val="001E0E89"/>
    <w:rsid w:val="001E1FD4"/>
    <w:rsid w:val="001E2C5B"/>
    <w:rsid w:val="001E4A75"/>
    <w:rsid w:val="001E59E6"/>
    <w:rsid w:val="001F0044"/>
    <w:rsid w:val="001F389E"/>
    <w:rsid w:val="00201C1F"/>
    <w:rsid w:val="00211733"/>
    <w:rsid w:val="002169AC"/>
    <w:rsid w:val="00223069"/>
    <w:rsid w:val="00231458"/>
    <w:rsid w:val="00234050"/>
    <w:rsid w:val="002514B1"/>
    <w:rsid w:val="002528E7"/>
    <w:rsid w:val="00256328"/>
    <w:rsid w:val="0027324E"/>
    <w:rsid w:val="002776F6"/>
    <w:rsid w:val="00285D37"/>
    <w:rsid w:val="00291B7F"/>
    <w:rsid w:val="0029655F"/>
    <w:rsid w:val="002A30B1"/>
    <w:rsid w:val="002C62D2"/>
    <w:rsid w:val="002C77CC"/>
    <w:rsid w:val="002D05BE"/>
    <w:rsid w:val="002D1505"/>
    <w:rsid w:val="002E1E42"/>
    <w:rsid w:val="002E5CD8"/>
    <w:rsid w:val="002F06E4"/>
    <w:rsid w:val="002F0F64"/>
    <w:rsid w:val="002F10CC"/>
    <w:rsid w:val="002F2E8B"/>
    <w:rsid w:val="003047CC"/>
    <w:rsid w:val="00304D45"/>
    <w:rsid w:val="00307427"/>
    <w:rsid w:val="00307951"/>
    <w:rsid w:val="00307ECA"/>
    <w:rsid w:val="00317476"/>
    <w:rsid w:val="00324F13"/>
    <w:rsid w:val="003252CD"/>
    <w:rsid w:val="003309D3"/>
    <w:rsid w:val="0033292A"/>
    <w:rsid w:val="00337BE0"/>
    <w:rsid w:val="00337F2D"/>
    <w:rsid w:val="00341A55"/>
    <w:rsid w:val="00342151"/>
    <w:rsid w:val="003431DE"/>
    <w:rsid w:val="00343343"/>
    <w:rsid w:val="00351D4A"/>
    <w:rsid w:val="00371D0B"/>
    <w:rsid w:val="00372E41"/>
    <w:rsid w:val="00376621"/>
    <w:rsid w:val="00382233"/>
    <w:rsid w:val="003843F7"/>
    <w:rsid w:val="00391033"/>
    <w:rsid w:val="00394694"/>
    <w:rsid w:val="003A0430"/>
    <w:rsid w:val="003A403A"/>
    <w:rsid w:val="003A6213"/>
    <w:rsid w:val="003C4B4A"/>
    <w:rsid w:val="003C6053"/>
    <w:rsid w:val="003C7CF1"/>
    <w:rsid w:val="003E2C59"/>
    <w:rsid w:val="003F216C"/>
    <w:rsid w:val="003F31EC"/>
    <w:rsid w:val="003F5BCB"/>
    <w:rsid w:val="003F6881"/>
    <w:rsid w:val="00400E29"/>
    <w:rsid w:val="004047EF"/>
    <w:rsid w:val="00411146"/>
    <w:rsid w:val="0041609F"/>
    <w:rsid w:val="00416D24"/>
    <w:rsid w:val="0041772E"/>
    <w:rsid w:val="00425BAD"/>
    <w:rsid w:val="00431114"/>
    <w:rsid w:val="004428C7"/>
    <w:rsid w:val="004437D5"/>
    <w:rsid w:val="00450C04"/>
    <w:rsid w:val="00453D52"/>
    <w:rsid w:val="004600AC"/>
    <w:rsid w:val="004643F8"/>
    <w:rsid w:val="00467F2A"/>
    <w:rsid w:val="00482794"/>
    <w:rsid w:val="00482DD4"/>
    <w:rsid w:val="004837EB"/>
    <w:rsid w:val="00487B36"/>
    <w:rsid w:val="004919E9"/>
    <w:rsid w:val="00491F8E"/>
    <w:rsid w:val="00494990"/>
    <w:rsid w:val="004A131F"/>
    <w:rsid w:val="004A6075"/>
    <w:rsid w:val="004B166E"/>
    <w:rsid w:val="004B24AA"/>
    <w:rsid w:val="004B36ED"/>
    <w:rsid w:val="004C737E"/>
    <w:rsid w:val="004C788B"/>
    <w:rsid w:val="004D01DA"/>
    <w:rsid w:val="004D5C16"/>
    <w:rsid w:val="004E0AF2"/>
    <w:rsid w:val="004E128C"/>
    <w:rsid w:val="004E14CB"/>
    <w:rsid w:val="004E1EFC"/>
    <w:rsid w:val="004E4570"/>
    <w:rsid w:val="004F497C"/>
    <w:rsid w:val="004F59BA"/>
    <w:rsid w:val="004F7667"/>
    <w:rsid w:val="0050086D"/>
    <w:rsid w:val="00505BBD"/>
    <w:rsid w:val="00511F14"/>
    <w:rsid w:val="00513455"/>
    <w:rsid w:val="00516601"/>
    <w:rsid w:val="00516A45"/>
    <w:rsid w:val="005229FB"/>
    <w:rsid w:val="005317E2"/>
    <w:rsid w:val="005340C6"/>
    <w:rsid w:val="005379E1"/>
    <w:rsid w:val="00547E94"/>
    <w:rsid w:val="00552834"/>
    <w:rsid w:val="00560263"/>
    <w:rsid w:val="00561BAF"/>
    <w:rsid w:val="00562B13"/>
    <w:rsid w:val="00563BFF"/>
    <w:rsid w:val="00575D4E"/>
    <w:rsid w:val="0057707A"/>
    <w:rsid w:val="00581209"/>
    <w:rsid w:val="00585D64"/>
    <w:rsid w:val="0059057C"/>
    <w:rsid w:val="00594770"/>
    <w:rsid w:val="00594ADA"/>
    <w:rsid w:val="005977B0"/>
    <w:rsid w:val="005A4FC8"/>
    <w:rsid w:val="005A77CC"/>
    <w:rsid w:val="005A7E7D"/>
    <w:rsid w:val="005B30E4"/>
    <w:rsid w:val="005B361B"/>
    <w:rsid w:val="005B75A4"/>
    <w:rsid w:val="005C5315"/>
    <w:rsid w:val="005D2EE8"/>
    <w:rsid w:val="005D347F"/>
    <w:rsid w:val="005D3B21"/>
    <w:rsid w:val="005D5FBD"/>
    <w:rsid w:val="005E02C5"/>
    <w:rsid w:val="005E0D50"/>
    <w:rsid w:val="005E1CC1"/>
    <w:rsid w:val="005E560D"/>
    <w:rsid w:val="005E5B44"/>
    <w:rsid w:val="00607E13"/>
    <w:rsid w:val="00612D2F"/>
    <w:rsid w:val="00614154"/>
    <w:rsid w:val="00615336"/>
    <w:rsid w:val="00617492"/>
    <w:rsid w:val="006236F4"/>
    <w:rsid w:val="006237D3"/>
    <w:rsid w:val="006520FE"/>
    <w:rsid w:val="00652599"/>
    <w:rsid w:val="00657DA6"/>
    <w:rsid w:val="00661FB9"/>
    <w:rsid w:val="00670AD1"/>
    <w:rsid w:val="00676495"/>
    <w:rsid w:val="00690249"/>
    <w:rsid w:val="00696DF4"/>
    <w:rsid w:val="006970BA"/>
    <w:rsid w:val="006972CF"/>
    <w:rsid w:val="006A5782"/>
    <w:rsid w:val="006B3587"/>
    <w:rsid w:val="006B36A0"/>
    <w:rsid w:val="006B4C0E"/>
    <w:rsid w:val="006C0F50"/>
    <w:rsid w:val="006C7EB9"/>
    <w:rsid w:val="006D1B7A"/>
    <w:rsid w:val="006D4952"/>
    <w:rsid w:val="006E08F3"/>
    <w:rsid w:val="006E3486"/>
    <w:rsid w:val="006E41BB"/>
    <w:rsid w:val="006F0836"/>
    <w:rsid w:val="00701887"/>
    <w:rsid w:val="00710120"/>
    <w:rsid w:val="00711272"/>
    <w:rsid w:val="00712214"/>
    <w:rsid w:val="007207C0"/>
    <w:rsid w:val="00724209"/>
    <w:rsid w:val="00737D54"/>
    <w:rsid w:val="007471C7"/>
    <w:rsid w:val="00750B5B"/>
    <w:rsid w:val="007600EC"/>
    <w:rsid w:val="007659F8"/>
    <w:rsid w:val="00766308"/>
    <w:rsid w:val="00771C48"/>
    <w:rsid w:val="007745DD"/>
    <w:rsid w:val="007747C5"/>
    <w:rsid w:val="0078132C"/>
    <w:rsid w:val="00782E09"/>
    <w:rsid w:val="00790FE2"/>
    <w:rsid w:val="007940D7"/>
    <w:rsid w:val="00797996"/>
    <w:rsid w:val="007A1CD7"/>
    <w:rsid w:val="007A241B"/>
    <w:rsid w:val="007A34A3"/>
    <w:rsid w:val="007A3F85"/>
    <w:rsid w:val="007A7E7E"/>
    <w:rsid w:val="007B367B"/>
    <w:rsid w:val="007C1F79"/>
    <w:rsid w:val="007C23A2"/>
    <w:rsid w:val="007C348B"/>
    <w:rsid w:val="007D6017"/>
    <w:rsid w:val="007D7794"/>
    <w:rsid w:val="007E555A"/>
    <w:rsid w:val="007E787D"/>
    <w:rsid w:val="007E7F48"/>
    <w:rsid w:val="007F7AC5"/>
    <w:rsid w:val="00800035"/>
    <w:rsid w:val="00804126"/>
    <w:rsid w:val="00805D5D"/>
    <w:rsid w:val="0080799A"/>
    <w:rsid w:val="00807E63"/>
    <w:rsid w:val="00810205"/>
    <w:rsid w:val="00811561"/>
    <w:rsid w:val="00814E33"/>
    <w:rsid w:val="008165CA"/>
    <w:rsid w:val="008175F1"/>
    <w:rsid w:val="008201DB"/>
    <w:rsid w:val="00823453"/>
    <w:rsid w:val="00825703"/>
    <w:rsid w:val="00826AEF"/>
    <w:rsid w:val="00832EEF"/>
    <w:rsid w:val="00836B6C"/>
    <w:rsid w:val="008375B7"/>
    <w:rsid w:val="00840DF0"/>
    <w:rsid w:val="008472F1"/>
    <w:rsid w:val="00852F5C"/>
    <w:rsid w:val="00855C4F"/>
    <w:rsid w:val="00856D75"/>
    <w:rsid w:val="008605DE"/>
    <w:rsid w:val="00861793"/>
    <w:rsid w:val="00871CF9"/>
    <w:rsid w:val="00880C6E"/>
    <w:rsid w:val="00885605"/>
    <w:rsid w:val="00885D8D"/>
    <w:rsid w:val="008875E6"/>
    <w:rsid w:val="00893714"/>
    <w:rsid w:val="00896EDA"/>
    <w:rsid w:val="008A1B6D"/>
    <w:rsid w:val="008B1A9E"/>
    <w:rsid w:val="008B5397"/>
    <w:rsid w:val="008C0664"/>
    <w:rsid w:val="008C6457"/>
    <w:rsid w:val="008D0B6E"/>
    <w:rsid w:val="008D6840"/>
    <w:rsid w:val="008F47CA"/>
    <w:rsid w:val="008F7E13"/>
    <w:rsid w:val="00901577"/>
    <w:rsid w:val="00907EC7"/>
    <w:rsid w:val="00910941"/>
    <w:rsid w:val="00911704"/>
    <w:rsid w:val="00911BA1"/>
    <w:rsid w:val="00917C0D"/>
    <w:rsid w:val="0093044E"/>
    <w:rsid w:val="00942870"/>
    <w:rsid w:val="00945F7A"/>
    <w:rsid w:val="00946B91"/>
    <w:rsid w:val="00950EEF"/>
    <w:rsid w:val="00957195"/>
    <w:rsid w:val="00973CB8"/>
    <w:rsid w:val="00974853"/>
    <w:rsid w:val="00975229"/>
    <w:rsid w:val="00975A09"/>
    <w:rsid w:val="00976086"/>
    <w:rsid w:val="00983B0A"/>
    <w:rsid w:val="00990EF9"/>
    <w:rsid w:val="00992F1F"/>
    <w:rsid w:val="009935FC"/>
    <w:rsid w:val="00997F02"/>
    <w:rsid w:val="009A14FF"/>
    <w:rsid w:val="009A1A2A"/>
    <w:rsid w:val="009A23EF"/>
    <w:rsid w:val="009A50A8"/>
    <w:rsid w:val="009A519E"/>
    <w:rsid w:val="009B5954"/>
    <w:rsid w:val="009C13AA"/>
    <w:rsid w:val="009C1C72"/>
    <w:rsid w:val="009D27A1"/>
    <w:rsid w:val="009E3885"/>
    <w:rsid w:val="009F46A5"/>
    <w:rsid w:val="009F65BB"/>
    <w:rsid w:val="009F6B6F"/>
    <w:rsid w:val="00A0328B"/>
    <w:rsid w:val="00A11662"/>
    <w:rsid w:val="00A16016"/>
    <w:rsid w:val="00A26D03"/>
    <w:rsid w:val="00A3582C"/>
    <w:rsid w:val="00A3683C"/>
    <w:rsid w:val="00A42577"/>
    <w:rsid w:val="00A51711"/>
    <w:rsid w:val="00A577D4"/>
    <w:rsid w:val="00A64C8C"/>
    <w:rsid w:val="00A71B05"/>
    <w:rsid w:val="00A71F08"/>
    <w:rsid w:val="00A74E70"/>
    <w:rsid w:val="00A74E94"/>
    <w:rsid w:val="00A75BAB"/>
    <w:rsid w:val="00A77BEB"/>
    <w:rsid w:val="00A808C3"/>
    <w:rsid w:val="00A92353"/>
    <w:rsid w:val="00AA063E"/>
    <w:rsid w:val="00AA18B6"/>
    <w:rsid w:val="00AA30D1"/>
    <w:rsid w:val="00AA3232"/>
    <w:rsid w:val="00AB1403"/>
    <w:rsid w:val="00AB6693"/>
    <w:rsid w:val="00AC152E"/>
    <w:rsid w:val="00AC2DD6"/>
    <w:rsid w:val="00AD0F3D"/>
    <w:rsid w:val="00AD2861"/>
    <w:rsid w:val="00AD3FF4"/>
    <w:rsid w:val="00AE1E9B"/>
    <w:rsid w:val="00AE2177"/>
    <w:rsid w:val="00AE37AC"/>
    <w:rsid w:val="00AE75AC"/>
    <w:rsid w:val="00AE7969"/>
    <w:rsid w:val="00AF5A0B"/>
    <w:rsid w:val="00AF6967"/>
    <w:rsid w:val="00AF6B1D"/>
    <w:rsid w:val="00B01982"/>
    <w:rsid w:val="00B03902"/>
    <w:rsid w:val="00B03BE7"/>
    <w:rsid w:val="00B065BE"/>
    <w:rsid w:val="00B14561"/>
    <w:rsid w:val="00B154E2"/>
    <w:rsid w:val="00B15D9F"/>
    <w:rsid w:val="00B23446"/>
    <w:rsid w:val="00B306D4"/>
    <w:rsid w:val="00B30935"/>
    <w:rsid w:val="00B4051D"/>
    <w:rsid w:val="00B44BAF"/>
    <w:rsid w:val="00B4582D"/>
    <w:rsid w:val="00B50DB8"/>
    <w:rsid w:val="00B53AEA"/>
    <w:rsid w:val="00B5475F"/>
    <w:rsid w:val="00B564DF"/>
    <w:rsid w:val="00B61F71"/>
    <w:rsid w:val="00B646BF"/>
    <w:rsid w:val="00B65AB3"/>
    <w:rsid w:val="00B722B6"/>
    <w:rsid w:val="00B80C5E"/>
    <w:rsid w:val="00B94FFA"/>
    <w:rsid w:val="00BA4C5F"/>
    <w:rsid w:val="00BB0232"/>
    <w:rsid w:val="00BB087A"/>
    <w:rsid w:val="00BB7EB8"/>
    <w:rsid w:val="00BD1CFC"/>
    <w:rsid w:val="00BD65BD"/>
    <w:rsid w:val="00BE5323"/>
    <w:rsid w:val="00BE77CD"/>
    <w:rsid w:val="00C00E75"/>
    <w:rsid w:val="00C00F64"/>
    <w:rsid w:val="00C04A6B"/>
    <w:rsid w:val="00C12EAA"/>
    <w:rsid w:val="00C172DD"/>
    <w:rsid w:val="00C263DE"/>
    <w:rsid w:val="00C26DE6"/>
    <w:rsid w:val="00C32B22"/>
    <w:rsid w:val="00C34E13"/>
    <w:rsid w:val="00C37ECF"/>
    <w:rsid w:val="00C42098"/>
    <w:rsid w:val="00C45C22"/>
    <w:rsid w:val="00C50C27"/>
    <w:rsid w:val="00C54A9C"/>
    <w:rsid w:val="00C64A48"/>
    <w:rsid w:val="00C74090"/>
    <w:rsid w:val="00C83694"/>
    <w:rsid w:val="00C91136"/>
    <w:rsid w:val="00C92A90"/>
    <w:rsid w:val="00C960F6"/>
    <w:rsid w:val="00C97573"/>
    <w:rsid w:val="00CA047B"/>
    <w:rsid w:val="00CA0C58"/>
    <w:rsid w:val="00CB19CE"/>
    <w:rsid w:val="00CB65DC"/>
    <w:rsid w:val="00CC22B2"/>
    <w:rsid w:val="00CC3A33"/>
    <w:rsid w:val="00CD510D"/>
    <w:rsid w:val="00CD6F2A"/>
    <w:rsid w:val="00CD7BFE"/>
    <w:rsid w:val="00CE3E3A"/>
    <w:rsid w:val="00CE534E"/>
    <w:rsid w:val="00CF1984"/>
    <w:rsid w:val="00CF1A1B"/>
    <w:rsid w:val="00CF56FC"/>
    <w:rsid w:val="00D00BA3"/>
    <w:rsid w:val="00D10F21"/>
    <w:rsid w:val="00D129DD"/>
    <w:rsid w:val="00D13E82"/>
    <w:rsid w:val="00D263BB"/>
    <w:rsid w:val="00D30B13"/>
    <w:rsid w:val="00D32ECB"/>
    <w:rsid w:val="00D336B7"/>
    <w:rsid w:val="00D418EF"/>
    <w:rsid w:val="00D4285C"/>
    <w:rsid w:val="00D45D7B"/>
    <w:rsid w:val="00D46DAA"/>
    <w:rsid w:val="00D50C36"/>
    <w:rsid w:val="00D54984"/>
    <w:rsid w:val="00D57812"/>
    <w:rsid w:val="00D60380"/>
    <w:rsid w:val="00D61BF3"/>
    <w:rsid w:val="00D634C2"/>
    <w:rsid w:val="00D8664C"/>
    <w:rsid w:val="00D86A56"/>
    <w:rsid w:val="00D91870"/>
    <w:rsid w:val="00D925FC"/>
    <w:rsid w:val="00DA043B"/>
    <w:rsid w:val="00DA2CC5"/>
    <w:rsid w:val="00DA3DDB"/>
    <w:rsid w:val="00DA6851"/>
    <w:rsid w:val="00DB0A95"/>
    <w:rsid w:val="00DB4FDE"/>
    <w:rsid w:val="00DC242A"/>
    <w:rsid w:val="00DD13C1"/>
    <w:rsid w:val="00DD1E71"/>
    <w:rsid w:val="00DD386C"/>
    <w:rsid w:val="00DE1368"/>
    <w:rsid w:val="00DE3E2D"/>
    <w:rsid w:val="00DE6085"/>
    <w:rsid w:val="00DF1225"/>
    <w:rsid w:val="00DF6308"/>
    <w:rsid w:val="00E04960"/>
    <w:rsid w:val="00E079E8"/>
    <w:rsid w:val="00E12CF6"/>
    <w:rsid w:val="00E136E4"/>
    <w:rsid w:val="00E176CD"/>
    <w:rsid w:val="00E21842"/>
    <w:rsid w:val="00E2322A"/>
    <w:rsid w:val="00E2353E"/>
    <w:rsid w:val="00E25875"/>
    <w:rsid w:val="00E25DD2"/>
    <w:rsid w:val="00E31F6F"/>
    <w:rsid w:val="00E35294"/>
    <w:rsid w:val="00E4028F"/>
    <w:rsid w:val="00E4400E"/>
    <w:rsid w:val="00E4571F"/>
    <w:rsid w:val="00E476E9"/>
    <w:rsid w:val="00E52E00"/>
    <w:rsid w:val="00E57463"/>
    <w:rsid w:val="00E66656"/>
    <w:rsid w:val="00E7045D"/>
    <w:rsid w:val="00E73C5C"/>
    <w:rsid w:val="00E7563F"/>
    <w:rsid w:val="00E82A3A"/>
    <w:rsid w:val="00E8379A"/>
    <w:rsid w:val="00EA03F9"/>
    <w:rsid w:val="00EA2CD4"/>
    <w:rsid w:val="00EB3A6F"/>
    <w:rsid w:val="00EB59E0"/>
    <w:rsid w:val="00EB5B53"/>
    <w:rsid w:val="00EB63A3"/>
    <w:rsid w:val="00EC4B89"/>
    <w:rsid w:val="00ED0C23"/>
    <w:rsid w:val="00ED15A0"/>
    <w:rsid w:val="00ED1F3C"/>
    <w:rsid w:val="00ED218D"/>
    <w:rsid w:val="00EE01EF"/>
    <w:rsid w:val="00EE0C4B"/>
    <w:rsid w:val="00EE250B"/>
    <w:rsid w:val="00EE55FB"/>
    <w:rsid w:val="00EF7F4D"/>
    <w:rsid w:val="00F015BF"/>
    <w:rsid w:val="00F02B9E"/>
    <w:rsid w:val="00F05CBF"/>
    <w:rsid w:val="00F06829"/>
    <w:rsid w:val="00F10E1E"/>
    <w:rsid w:val="00F14267"/>
    <w:rsid w:val="00F209BA"/>
    <w:rsid w:val="00F20BD3"/>
    <w:rsid w:val="00F2111E"/>
    <w:rsid w:val="00F24389"/>
    <w:rsid w:val="00F2797A"/>
    <w:rsid w:val="00F33908"/>
    <w:rsid w:val="00F4317D"/>
    <w:rsid w:val="00F52851"/>
    <w:rsid w:val="00F52AC5"/>
    <w:rsid w:val="00F540ED"/>
    <w:rsid w:val="00F54DDD"/>
    <w:rsid w:val="00F57242"/>
    <w:rsid w:val="00F5724B"/>
    <w:rsid w:val="00F57482"/>
    <w:rsid w:val="00F63FA2"/>
    <w:rsid w:val="00F65F96"/>
    <w:rsid w:val="00F707D9"/>
    <w:rsid w:val="00F71B44"/>
    <w:rsid w:val="00F80C5C"/>
    <w:rsid w:val="00F81AC4"/>
    <w:rsid w:val="00F95546"/>
    <w:rsid w:val="00FA07A7"/>
    <w:rsid w:val="00FA2BA7"/>
    <w:rsid w:val="00FA72A1"/>
    <w:rsid w:val="00FC1EE6"/>
    <w:rsid w:val="00FC2DBF"/>
    <w:rsid w:val="00FD1240"/>
    <w:rsid w:val="00FD413E"/>
    <w:rsid w:val="00FD4E32"/>
    <w:rsid w:val="00FE1EC4"/>
    <w:rsid w:val="00FE4484"/>
    <w:rsid w:val="00FE7331"/>
    <w:rsid w:val="00FF41BB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288E"/>
  <w15:chartTrackingRefBased/>
  <w15:docId w15:val="{65ED86DF-0388-4CA0-B72E-624B618A3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7D3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6D8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6D8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086D8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086D8B"/>
  </w:style>
  <w:style w:type="table" w:styleId="a3">
    <w:name w:val="Table Grid"/>
    <w:basedOn w:val="a1"/>
    <w:uiPriority w:val="59"/>
    <w:rsid w:val="00086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86D8B"/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86D8B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paragraph" w:styleId="a4">
    <w:name w:val="List Paragraph"/>
    <w:basedOn w:val="a"/>
    <w:uiPriority w:val="34"/>
    <w:qFormat/>
    <w:rsid w:val="00D129DD"/>
    <w:pPr>
      <w:ind w:left="720"/>
      <w:contextualSpacing/>
    </w:pPr>
  </w:style>
  <w:style w:type="paragraph" w:customStyle="1" w:styleId="a5">
    <w:name w:val="Код"/>
    <w:basedOn w:val="a"/>
    <w:link w:val="a6"/>
    <w:qFormat/>
    <w:rsid w:val="005340C6"/>
    <w:pPr>
      <w:spacing w:line="240" w:lineRule="auto"/>
      <w:jc w:val="left"/>
    </w:pPr>
    <w:rPr>
      <w:rFonts w:ascii="Courier New" w:hAnsi="Courier New"/>
      <w:sz w:val="22"/>
    </w:rPr>
  </w:style>
  <w:style w:type="character" w:customStyle="1" w:styleId="a6">
    <w:name w:val="Код Знак"/>
    <w:basedOn w:val="a0"/>
    <w:link w:val="a5"/>
    <w:rsid w:val="005340C6"/>
    <w:rPr>
      <w:rFonts w:ascii="Courier New" w:eastAsia="Times New Roman" w:hAnsi="Courier New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0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er\Documents\&#1053;&#1072;&#1089;&#1090;&#1088;&#1072;&#1080;&#1074;&#1072;&#1077;&#1084;&#1099;&#1077;%20&#1096;&#1072;&#1073;&#1083;&#1086;&#1085;&#1099;%20Office\&#1052;&#1086;&#1073;&#1080;&#1083;&#1082;&#108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Мобилки.dotx</Template>
  <TotalTime>747</TotalTime>
  <Pages>7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587</cp:revision>
  <cp:lastPrinted>2024-02-12T11:52:00Z</cp:lastPrinted>
  <dcterms:created xsi:type="dcterms:W3CDTF">2024-02-16T16:32:00Z</dcterms:created>
  <dcterms:modified xsi:type="dcterms:W3CDTF">2024-02-26T11:40:00Z</dcterms:modified>
</cp:coreProperties>
</file>